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F29ADE" w14:textId="77777777" w:rsidR="006A25C4" w:rsidRPr="005371A7" w:rsidRDefault="006F3CDE" w:rsidP="006F3CDE">
      <w:pPr>
        <w:jc w:val="center"/>
      </w:pPr>
      <w:r w:rsidRPr="005371A7">
        <w:rPr>
          <w:noProof/>
        </w:rPr>
        <w:drawing>
          <wp:inline distT="0" distB="0" distL="0" distR="0" wp14:anchorId="4165F4E6" wp14:editId="7F7103C7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789" w14:textId="77777777" w:rsidR="006A25C4" w:rsidRPr="005371A7" w:rsidRDefault="006A25C4" w:rsidP="006A25C4"/>
    <w:p w14:paraId="56C42825" w14:textId="77777777" w:rsidR="006A25C4" w:rsidRPr="005371A7" w:rsidRDefault="006A25C4" w:rsidP="006A25C4"/>
    <w:p w14:paraId="3E450A6E" w14:textId="77777777" w:rsidR="006A25C4" w:rsidRPr="005371A7" w:rsidRDefault="006A25C4" w:rsidP="006A25C4"/>
    <w:p w14:paraId="79ADE284" w14:textId="77777777" w:rsidR="006A25C4" w:rsidRPr="005371A7" w:rsidRDefault="006A25C4" w:rsidP="006A25C4"/>
    <w:p w14:paraId="1ED7E9E0" w14:textId="77777777" w:rsidR="006A25C4" w:rsidRPr="005371A7" w:rsidRDefault="006A25C4" w:rsidP="006A25C4"/>
    <w:p w14:paraId="5C33FD08" w14:textId="77777777" w:rsidR="006A25C4" w:rsidRPr="005371A7" w:rsidRDefault="006A25C4" w:rsidP="006A25C4"/>
    <w:p w14:paraId="517F00C2" w14:textId="77777777" w:rsidR="006A25C4" w:rsidRPr="005371A7" w:rsidRDefault="006A25C4" w:rsidP="006A25C4"/>
    <w:p w14:paraId="104CFF0D" w14:textId="77777777" w:rsidR="006A25C4" w:rsidRPr="005371A7" w:rsidRDefault="006A25C4" w:rsidP="006A25C4"/>
    <w:p w14:paraId="74E150C3" w14:textId="77777777" w:rsidR="006A25C4" w:rsidRPr="005371A7" w:rsidRDefault="006A25C4" w:rsidP="006A25C4"/>
    <w:p w14:paraId="02E44E24" w14:textId="77777777" w:rsidR="006A25C4" w:rsidRPr="005371A7" w:rsidRDefault="006A25C4" w:rsidP="006A25C4"/>
    <w:p w14:paraId="0B9673F4" w14:textId="77777777" w:rsidR="006A25C4" w:rsidRPr="005371A7" w:rsidRDefault="006A25C4" w:rsidP="006A25C4"/>
    <w:p w14:paraId="25EB05F3" w14:textId="77777777" w:rsidR="006A25C4" w:rsidRPr="005371A7" w:rsidRDefault="006A25C4" w:rsidP="006A25C4"/>
    <w:p w14:paraId="44500F7D" w14:textId="77777777" w:rsidR="006A25C4" w:rsidRPr="005371A7" w:rsidRDefault="006A25C4" w:rsidP="006A25C4"/>
    <w:p w14:paraId="4E6EFF4B" w14:textId="77777777" w:rsidR="006A25C4" w:rsidRPr="005371A7" w:rsidRDefault="006A25C4" w:rsidP="006A25C4"/>
    <w:p w14:paraId="1344D058" w14:textId="77777777" w:rsidR="006A25C4" w:rsidRPr="005371A7" w:rsidRDefault="006A25C4" w:rsidP="006A25C4"/>
    <w:p w14:paraId="51F96941" w14:textId="77777777" w:rsidR="006A25C4" w:rsidRPr="005371A7" w:rsidRDefault="006A25C4" w:rsidP="006A25C4"/>
    <w:p w14:paraId="6847BFAC" w14:textId="77777777" w:rsidR="006A25C4" w:rsidRPr="005371A7" w:rsidRDefault="006A25C4" w:rsidP="006A25C4"/>
    <w:p w14:paraId="23911A41" w14:textId="77777777" w:rsidR="006A25C4" w:rsidRPr="005371A7" w:rsidRDefault="006A25C4" w:rsidP="00FF1726">
      <w:pPr>
        <w:tabs>
          <w:tab w:val="left" w:pos="4184"/>
        </w:tabs>
      </w:pPr>
    </w:p>
    <w:p w14:paraId="10A8F141" w14:textId="77777777" w:rsidR="006A25C4" w:rsidRPr="005371A7" w:rsidRDefault="006A25C4" w:rsidP="006A25C4">
      <w:r w:rsidRPr="005371A7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A2700416D118472E8B881A816DF096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8776117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A2700416D118472E8B881A816DF096D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8776117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C3C0296" w14:textId="77777777" w:rsidR="006A25C4" w:rsidRPr="005371A7" w:rsidRDefault="006A25C4" w:rsidP="006A25C4"/>
    <w:p w14:paraId="653C0244" w14:textId="77777777" w:rsidR="006A25C4" w:rsidRPr="005371A7" w:rsidRDefault="006A25C4" w:rsidP="006A25C4"/>
    <w:p w14:paraId="4A2FD95F" w14:textId="77777777" w:rsidR="006A25C4" w:rsidRPr="005371A7" w:rsidRDefault="006A25C4" w:rsidP="006A25C4">
      <w:r w:rsidRPr="005371A7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976A613" w14:textId="77777777" w:rsidR="006A25C4" w:rsidRPr="0037364C" w:rsidRDefault="002E5A6A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  <w:t>Versão &lt;1.2.0&gt;</w:t>
                                </w:r>
                              </w:p>
                            </w:sdtContent>
                          </w:sdt>
                          <w:p w14:paraId="57CE168B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843C537" w14:textId="77777777" w:rsidR="006A25C4" w:rsidRPr="0037364C" w:rsidRDefault="006A25C4" w:rsidP="006A25C4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063B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7976A613" w14:textId="77777777" w:rsidR="006A25C4" w:rsidRPr="0037364C" w:rsidRDefault="002E5A6A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  <w:t>Versão &lt;1.2.0&gt;</w:t>
                          </w:r>
                        </w:p>
                      </w:sdtContent>
                    </w:sdt>
                    <w:p w14:paraId="57CE168B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1843C537" w14:textId="77777777" w:rsidR="006A25C4" w:rsidRPr="0037364C" w:rsidRDefault="006A25C4" w:rsidP="006A25C4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B2F638" w14:textId="77777777" w:rsidR="006A25C4" w:rsidRPr="005371A7" w:rsidRDefault="006A25C4" w:rsidP="006A25C4"/>
    <w:p w14:paraId="749C7A9D" w14:textId="77777777" w:rsidR="006A25C4" w:rsidRPr="005371A7" w:rsidRDefault="006A25C4" w:rsidP="006A25C4"/>
    <w:p w14:paraId="3218C2AF" w14:textId="77777777" w:rsidR="006A25C4" w:rsidRPr="005371A7" w:rsidRDefault="006A25C4" w:rsidP="006A25C4"/>
    <w:p w14:paraId="7AF191E8" w14:textId="77777777" w:rsidR="006A25C4" w:rsidRPr="005371A7" w:rsidRDefault="006A25C4" w:rsidP="006A25C4"/>
    <w:p w14:paraId="2077656C" w14:textId="77777777" w:rsidR="006A25C4" w:rsidRPr="005371A7" w:rsidRDefault="006A25C4" w:rsidP="006A25C4"/>
    <w:p w14:paraId="1F7AA8B1" w14:textId="77777777" w:rsidR="006A25C4" w:rsidRPr="005371A7" w:rsidRDefault="006A25C4" w:rsidP="006A25C4">
      <w:r w:rsidRPr="005371A7">
        <w:tab/>
      </w:r>
    </w:p>
    <w:p w14:paraId="3FA65A94" w14:textId="77777777" w:rsidR="006A25C4" w:rsidRPr="005371A7" w:rsidRDefault="006A25C4" w:rsidP="006A25C4"/>
    <w:p w14:paraId="6BEDB628" w14:textId="77777777" w:rsidR="006A25C4" w:rsidRPr="005371A7" w:rsidRDefault="006A25C4" w:rsidP="006A25C4"/>
    <w:p w14:paraId="197206EF" w14:textId="77777777" w:rsidR="006A25C4" w:rsidRPr="005371A7" w:rsidRDefault="006A25C4" w:rsidP="006A25C4"/>
    <w:p w14:paraId="4680AF9A" w14:textId="77777777" w:rsidR="006A25C4" w:rsidRPr="005371A7" w:rsidRDefault="006A25C4" w:rsidP="006A25C4"/>
    <w:p w14:paraId="51DD8A4D" w14:textId="77777777" w:rsidR="006A25C4" w:rsidRPr="005371A7" w:rsidRDefault="006A25C4" w:rsidP="006A25C4"/>
    <w:p w14:paraId="3B0F8045" w14:textId="77777777" w:rsidR="006A25C4" w:rsidRPr="005371A7" w:rsidRDefault="006A25C4" w:rsidP="006A25C4"/>
    <w:p w14:paraId="5CB897CE" w14:textId="77777777" w:rsidR="006A25C4" w:rsidRPr="005371A7" w:rsidRDefault="006A25C4" w:rsidP="006A25C4"/>
    <w:p w14:paraId="30A49147" w14:textId="77777777" w:rsidR="006A25C4" w:rsidRPr="005371A7" w:rsidRDefault="006A25C4" w:rsidP="006A25C4"/>
    <w:p w14:paraId="346629A9" w14:textId="77777777" w:rsidR="006A25C4" w:rsidRPr="005371A7" w:rsidRDefault="006A25C4" w:rsidP="006A25C4"/>
    <w:p w14:paraId="4E58FC34" w14:textId="77777777" w:rsidR="006A25C4" w:rsidRPr="005371A7" w:rsidRDefault="006A25C4" w:rsidP="006A25C4"/>
    <w:p w14:paraId="46D03F7E" w14:textId="77777777" w:rsidR="006A25C4" w:rsidRPr="005371A7" w:rsidRDefault="006A25C4" w:rsidP="006A25C4"/>
    <w:p w14:paraId="3E208E21" w14:textId="77777777" w:rsidR="006A25C4" w:rsidRPr="005371A7" w:rsidRDefault="006A25C4" w:rsidP="006A25C4">
      <w:pPr>
        <w:tabs>
          <w:tab w:val="left" w:pos="3700"/>
        </w:tabs>
      </w:pPr>
      <w:r w:rsidRPr="005371A7">
        <w:tab/>
      </w:r>
    </w:p>
    <w:p w14:paraId="01F95B2A" w14:textId="77777777" w:rsidR="006A25C4" w:rsidRPr="005371A7" w:rsidRDefault="006A25C4" w:rsidP="006A25C4">
      <w:pPr>
        <w:tabs>
          <w:tab w:val="left" w:pos="3700"/>
        </w:tabs>
        <w:sectPr w:rsidR="006A25C4" w:rsidRPr="005371A7">
          <w:footerReference w:type="default" r:id="rId9"/>
          <w:headerReference w:type="first" r:id="rId10"/>
          <w:footerReference w:type="first" r:id="rId11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 w:rsidRPr="005371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1EADAE1A" w14:textId="77777777" w:rsidR="006A25C4" w:rsidRPr="00264EFB" w:rsidRDefault="003775A5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HH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–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Hobby Hub</w:t>
                                </w:r>
                              </w:p>
                            </w:sdtContent>
                          </w:sdt>
                          <w:p w14:paraId="07FCCCAD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A91E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14:paraId="1EADAE1A" w14:textId="77777777" w:rsidR="006A25C4" w:rsidRPr="00264EFB" w:rsidRDefault="003775A5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HH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–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Hobby Hub</w:t>
                          </w:r>
                        </w:p>
                      </w:sdtContent>
                    </w:sdt>
                    <w:p w14:paraId="07FCCCAD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 w:rsidRPr="005371A7">
        <w:tab/>
      </w:r>
    </w:p>
    <w:p w14:paraId="562AFF32" w14:textId="77777777" w:rsidR="00CA1C0D" w:rsidRPr="005371A7" w:rsidRDefault="00E14F8E">
      <w:pPr>
        <w:pStyle w:val="Title"/>
        <w:jc w:val="center"/>
      </w:pPr>
      <w:r w:rsidRPr="005371A7"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:rsidRPr="005371A7" w14:paraId="6A1B3673" w14:textId="77777777" w:rsidTr="00EC38D2">
        <w:trPr>
          <w:trHeight w:val="284"/>
        </w:trPr>
        <w:tc>
          <w:tcPr>
            <w:tcW w:w="1550" w:type="dxa"/>
            <w:shd w:val="clear" w:color="auto" w:fill="C00000"/>
          </w:tcPr>
          <w:p w14:paraId="4A8D100F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20ADF9B3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4D51113B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3A0EF008" w14:textId="77777777" w:rsidR="006A25C4" w:rsidRPr="005371A7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5371A7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  <w:r w:rsidR="00317171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(es)</w:t>
            </w:r>
          </w:p>
        </w:tc>
      </w:tr>
      <w:tr w:rsidR="006A25C4" w:rsidRPr="00CC2AD4" w14:paraId="0A4319ED" w14:textId="77777777" w:rsidTr="00EC38D2">
        <w:trPr>
          <w:trHeight w:val="284"/>
        </w:trPr>
        <w:tc>
          <w:tcPr>
            <w:tcW w:w="1550" w:type="dxa"/>
          </w:tcPr>
          <w:p w14:paraId="3104C7EC" w14:textId="77777777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29/08/2026</w:t>
            </w:r>
          </w:p>
          <w:p w14:paraId="1F768306" w14:textId="77777777" w:rsidR="006A25C4" w:rsidRPr="00CC2AD4" w:rsidRDefault="006A25C4" w:rsidP="00EC38D2">
            <w:pPr>
              <w:pStyle w:val="Instruo"/>
              <w:rPr>
                <w:i w:val="0"/>
                <w:color w:val="auto"/>
              </w:rPr>
            </w:pPr>
          </w:p>
        </w:tc>
        <w:tc>
          <w:tcPr>
            <w:tcW w:w="1080" w:type="dxa"/>
          </w:tcPr>
          <w:p w14:paraId="208D524D" w14:textId="77777777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1.0.0</w:t>
            </w:r>
          </w:p>
        </w:tc>
        <w:tc>
          <w:tcPr>
            <w:tcW w:w="4680" w:type="dxa"/>
          </w:tcPr>
          <w:p w14:paraId="689B14A2" w14:textId="77777777" w:rsidR="006A25C4" w:rsidRPr="00CC2AD4" w:rsidRDefault="00FF1726" w:rsidP="00EC38D2">
            <w:pPr>
              <w:pStyle w:val="Instruo"/>
              <w:rPr>
                <w:i w:val="0"/>
                <w:color w:val="auto"/>
              </w:rPr>
            </w:pPr>
            <w:r w:rsidRPr="00CC2AD4">
              <w:rPr>
                <w:i w:val="0"/>
                <w:color w:val="auto"/>
              </w:rPr>
              <w:t>Preenchimento do documento completo</w:t>
            </w:r>
          </w:p>
        </w:tc>
        <w:tc>
          <w:tcPr>
            <w:tcW w:w="2410" w:type="dxa"/>
          </w:tcPr>
          <w:p w14:paraId="207381B1" w14:textId="77777777" w:rsidR="006A25C4" w:rsidRPr="00CC2AD4" w:rsidRDefault="00317171" w:rsidP="00EC38D2">
            <w:pPr>
              <w:pStyle w:val="Instruo"/>
              <w:rPr>
                <w:i w:val="0"/>
                <w:color w:val="auto"/>
              </w:rPr>
            </w:pPr>
            <w:proofErr w:type="spellStart"/>
            <w:r>
              <w:rPr>
                <w:i w:val="0"/>
                <w:color w:val="auto"/>
              </w:rPr>
              <w:t>Camilly</w:t>
            </w:r>
            <w:proofErr w:type="spellEnd"/>
            <w:r>
              <w:rPr>
                <w:i w:val="0"/>
                <w:color w:val="auto"/>
              </w:rPr>
              <w:t xml:space="preserve"> Lima Sampaio, Fábio Henrique Santos Barros, Pedro Henrique Melo Nascimento, Vitória </w:t>
            </w:r>
            <w:proofErr w:type="spellStart"/>
            <w:r>
              <w:rPr>
                <w:i w:val="0"/>
                <w:color w:val="auto"/>
              </w:rPr>
              <w:t>Bitencourte</w:t>
            </w:r>
            <w:proofErr w:type="spellEnd"/>
            <w:r>
              <w:rPr>
                <w:i w:val="0"/>
                <w:color w:val="auto"/>
              </w:rPr>
              <w:t xml:space="preserve"> </w:t>
            </w:r>
            <w:proofErr w:type="spellStart"/>
            <w:r>
              <w:rPr>
                <w:i w:val="0"/>
                <w:color w:val="auto"/>
              </w:rPr>
              <w:t>Galliac</w:t>
            </w:r>
            <w:proofErr w:type="spellEnd"/>
          </w:p>
        </w:tc>
      </w:tr>
      <w:tr w:rsidR="006A25C4" w:rsidRPr="005371A7" w14:paraId="053B294F" w14:textId="77777777" w:rsidTr="00EC38D2">
        <w:trPr>
          <w:trHeight w:val="284"/>
        </w:trPr>
        <w:tc>
          <w:tcPr>
            <w:tcW w:w="1550" w:type="dxa"/>
          </w:tcPr>
          <w:p w14:paraId="4B465C88" w14:textId="77777777" w:rsidR="006A25C4" w:rsidRPr="005371A7" w:rsidRDefault="002E5A6A" w:rsidP="00EC38D2">
            <w:pPr>
              <w:jc w:val="left"/>
            </w:pPr>
            <w:r>
              <w:t>01/09/2026</w:t>
            </w:r>
          </w:p>
        </w:tc>
        <w:tc>
          <w:tcPr>
            <w:tcW w:w="1080" w:type="dxa"/>
          </w:tcPr>
          <w:p w14:paraId="6558B987" w14:textId="77777777" w:rsidR="006A25C4" w:rsidRPr="005371A7" w:rsidRDefault="002E5A6A" w:rsidP="00EC38D2">
            <w:pPr>
              <w:jc w:val="left"/>
            </w:pPr>
            <w:r>
              <w:t>1.1.0</w:t>
            </w:r>
          </w:p>
        </w:tc>
        <w:tc>
          <w:tcPr>
            <w:tcW w:w="4680" w:type="dxa"/>
          </w:tcPr>
          <w:p w14:paraId="17D24E01" w14:textId="77777777" w:rsidR="006A25C4" w:rsidRPr="005371A7" w:rsidRDefault="002E5A6A" w:rsidP="00EC38D2">
            <w:pPr>
              <w:jc w:val="left"/>
            </w:pPr>
            <w:r>
              <w:t>Correções pontuais nos problemas</w:t>
            </w:r>
          </w:p>
        </w:tc>
        <w:tc>
          <w:tcPr>
            <w:tcW w:w="2410" w:type="dxa"/>
          </w:tcPr>
          <w:p w14:paraId="7A074DA8" w14:textId="77777777" w:rsidR="006A25C4" w:rsidRPr="005371A7" w:rsidRDefault="002E5A6A" w:rsidP="00EC38D2">
            <w:pPr>
              <w:jc w:val="left"/>
            </w:pPr>
            <w:r>
              <w:rPr>
                <w:color w:val="auto"/>
              </w:rPr>
              <w:t xml:space="preserve">Alisson da Silva Moura, </w:t>
            </w:r>
            <w:proofErr w:type="spellStart"/>
            <w:r>
              <w:rPr>
                <w:color w:val="auto"/>
              </w:rPr>
              <w:t>Camilly</w:t>
            </w:r>
            <w:proofErr w:type="spellEnd"/>
            <w:r>
              <w:rPr>
                <w:color w:val="auto"/>
              </w:rPr>
              <w:t xml:space="preserve"> Lima Sampaio, Fábio Henrique Santos Barros, Pedro Henrique Melo Nascimento, Vitória </w:t>
            </w:r>
            <w:proofErr w:type="spellStart"/>
            <w:r>
              <w:rPr>
                <w:color w:val="auto"/>
              </w:rPr>
              <w:t>Bitencourte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Galliac</w:t>
            </w:r>
            <w:proofErr w:type="spellEnd"/>
          </w:p>
        </w:tc>
      </w:tr>
      <w:tr w:rsidR="006A25C4" w:rsidRPr="005371A7" w14:paraId="765E0196" w14:textId="77777777" w:rsidTr="00EC38D2">
        <w:trPr>
          <w:trHeight w:val="284"/>
        </w:trPr>
        <w:tc>
          <w:tcPr>
            <w:tcW w:w="1550" w:type="dxa"/>
          </w:tcPr>
          <w:p w14:paraId="49AC782B" w14:textId="77777777" w:rsidR="000D10B2" w:rsidRDefault="00B94A79">
            <w:r>
              <w:t>20/10/2026</w:t>
            </w:r>
          </w:p>
        </w:tc>
        <w:tc>
          <w:tcPr>
            <w:tcW w:w="1080" w:type="dxa"/>
          </w:tcPr>
          <w:p w14:paraId="788AD37F" w14:textId="77777777" w:rsidR="000D10B2" w:rsidRDefault="00B94A79">
            <w:r>
              <w:t>1.2.0</w:t>
            </w:r>
          </w:p>
        </w:tc>
        <w:tc>
          <w:tcPr>
            <w:tcW w:w="4680" w:type="dxa"/>
          </w:tcPr>
          <w:p w14:paraId="00E0B317" w14:textId="77777777" w:rsidR="00BB3EFF" w:rsidRDefault="00AA04F0">
            <w:r>
              <w:t>Ajuste da redação das restrições e registro do contexto acadêmico.</w:t>
            </w:r>
          </w:p>
        </w:tc>
        <w:tc>
          <w:tcPr>
            <w:tcW w:w="2410" w:type="dxa"/>
          </w:tcPr>
          <w:p w14:paraId="474327E3" w14:textId="77777777" w:rsidR="000D10B2" w:rsidRDefault="00B94A79">
            <w:r>
              <w:t xml:space="preserve">Equipe </w:t>
            </w:r>
            <w:proofErr w:type="spellStart"/>
            <w:r>
              <w:t>HobbyHub</w:t>
            </w:r>
            <w:proofErr w:type="spellEnd"/>
            <w:r>
              <w:t xml:space="preserve"> (proposta assistida; validação pendente)</w:t>
            </w:r>
          </w:p>
        </w:tc>
      </w:tr>
    </w:tbl>
    <w:p w14:paraId="0F6FBFCC" w14:textId="77777777" w:rsidR="00CA1C0D" w:rsidRPr="005371A7" w:rsidRDefault="00CA1C0D"/>
    <w:p w14:paraId="4D1DA297" w14:textId="77777777" w:rsidR="00CA1C0D" w:rsidRPr="005371A7" w:rsidRDefault="00E14F8E" w:rsidP="00B422BC">
      <w:r w:rsidRPr="005371A7">
        <w:br w:type="page"/>
      </w:r>
      <w:r w:rsidRPr="005371A7">
        <w:lastRenderedPageBreak/>
        <w:t>SUMÁRIO</w:t>
      </w:r>
    </w:p>
    <w:p w14:paraId="0F706D10" w14:textId="115063AE" w:rsidR="00835EF8" w:rsidRDefault="00E14F8E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 w:rsidRPr="005371A7">
        <w:rPr>
          <w:rFonts w:cs="Arial"/>
        </w:rPr>
        <w:fldChar w:fldCharType="begin"/>
      </w:r>
      <w:r w:rsidRPr="005371A7">
        <w:rPr>
          <w:rFonts w:cs="Arial"/>
        </w:rPr>
        <w:instrText xml:space="preserve"> TOC \o "1-3" \h \z </w:instrText>
      </w:r>
      <w:r w:rsidRPr="005371A7">
        <w:rPr>
          <w:rFonts w:cs="Arial"/>
        </w:rPr>
        <w:fldChar w:fldCharType="separate"/>
      </w:r>
      <w:hyperlink w:anchor="_Toc243421745" w:history="1">
        <w:r w:rsidR="00835EF8" w:rsidRPr="004C61A9">
          <w:rPr>
            <w:rStyle w:val="Hyperlink"/>
          </w:rPr>
          <w:t>1. Introdução</w:t>
        </w:r>
        <w:r w:rsidR="00835EF8">
          <w:rPr>
            <w:webHidden/>
          </w:rPr>
          <w:tab/>
        </w:r>
        <w:r w:rsidR="00835EF8">
          <w:rPr>
            <w:webHidden/>
          </w:rPr>
          <w:fldChar w:fldCharType="begin"/>
        </w:r>
        <w:r w:rsidR="00835EF8">
          <w:rPr>
            <w:webHidden/>
          </w:rPr>
          <w:instrText xml:space="preserve"> PAGEREF _Toc243421745 \h </w:instrText>
        </w:r>
        <w:r w:rsidR="00835EF8">
          <w:rPr>
            <w:webHidden/>
          </w:rPr>
        </w:r>
        <w:r w:rsidR="00835EF8">
          <w:rPr>
            <w:webHidden/>
          </w:rPr>
          <w:fldChar w:fldCharType="separate"/>
        </w:r>
        <w:r w:rsidR="00835EF8">
          <w:rPr>
            <w:webHidden/>
          </w:rPr>
          <w:t>4</w:t>
        </w:r>
        <w:r w:rsidR="00835EF8">
          <w:rPr>
            <w:webHidden/>
          </w:rPr>
          <w:fldChar w:fldCharType="end"/>
        </w:r>
      </w:hyperlink>
    </w:p>
    <w:p w14:paraId="6714B535" w14:textId="0945CA0F" w:rsidR="00835EF8" w:rsidRDefault="00835EF8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43421746" w:history="1">
        <w:r w:rsidRPr="004C61A9">
          <w:rPr>
            <w:rStyle w:val="Hyperlink"/>
            <w:lang w:val="pt-PT"/>
          </w:rPr>
          <w:t>1.1. Resumo do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078AD83" w14:textId="2CD689FE" w:rsidR="00835EF8" w:rsidRDefault="00835EF8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43421747" w:history="1">
        <w:r w:rsidRPr="004C61A9">
          <w:rPr>
            <w:rStyle w:val="Hyperlink"/>
            <w:lang w:val="pt-PT"/>
          </w:rPr>
          <w:t>1.2. Objetivo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A54CB6" w14:textId="593644F7" w:rsidR="00835EF8" w:rsidRDefault="00835EF8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43421748" w:history="1">
        <w:r w:rsidRPr="004C61A9">
          <w:rPr>
            <w:rStyle w:val="Hyperlink"/>
            <w:lang w:val="pt-PT"/>
          </w:rPr>
          <w:t>1.3. 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7CBEF3" w14:textId="3D5B8300" w:rsidR="00835EF8" w:rsidRDefault="00835EF8">
      <w:pPr>
        <w:pStyle w:val="TOC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43421749" w:history="1">
        <w:r w:rsidRPr="004C61A9">
          <w:rPr>
            <w:rStyle w:val="Hyperlink"/>
            <w:lang w:val="pt-PT"/>
          </w:rPr>
          <w:t>1.4.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B67280" w14:textId="516DB077" w:rsidR="00835EF8" w:rsidRDefault="00835EF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3421750" w:history="1">
        <w:r w:rsidRPr="004C61A9">
          <w:rPr>
            <w:rStyle w:val="Hyperlink"/>
          </w:rPr>
          <w:t>2. Problema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538D03" w14:textId="3EB9B624" w:rsidR="00835EF8" w:rsidRDefault="00835EF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3421751" w:history="1">
        <w:r w:rsidRPr="004C61A9">
          <w:rPr>
            <w:rStyle w:val="Hyperlink"/>
            <w:lang w:val="pt-PT"/>
          </w:rPr>
          <w:t>3. Usuários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655974F" w14:textId="4A1E8175" w:rsidR="00835EF8" w:rsidRDefault="00835EF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3421752" w:history="1">
        <w:r w:rsidRPr="004C61A9">
          <w:rPr>
            <w:rStyle w:val="Hyperlink"/>
            <w:lang w:val="pt-PT"/>
          </w:rPr>
          <w:t>4. Restrições Impostas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C9AAF33" w14:textId="6FA05077" w:rsidR="00835EF8" w:rsidRDefault="00835EF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3421753" w:history="1">
        <w:r w:rsidRPr="004C61A9">
          <w:rPr>
            <w:rStyle w:val="Hyperlink"/>
            <w:lang w:val="pt-PT"/>
          </w:rPr>
          <w:t>5. Riscos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540413F" w14:textId="34711807" w:rsidR="00835EF8" w:rsidRDefault="00835EF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3421754" w:history="1">
        <w:r w:rsidRPr="004C61A9">
          <w:rPr>
            <w:rStyle w:val="Hyperlink"/>
            <w:lang w:val="pt-PT"/>
          </w:rPr>
          <w:t>6. Requisitos de Documentação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_Toc243421754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77A0815" w14:textId="1D13E255" w:rsidR="00CA1C0D" w:rsidRPr="005371A7" w:rsidRDefault="00E14F8E">
      <w:pPr>
        <w:spacing w:before="120" w:after="120"/>
      </w:pPr>
      <w:r w:rsidRPr="005371A7">
        <w:fldChar w:fldCharType="end"/>
      </w:r>
      <w:r w:rsidRPr="005371A7">
        <w:t xml:space="preserve"> </w:t>
      </w:r>
    </w:p>
    <w:p w14:paraId="5F94E0DF" w14:textId="77777777" w:rsidR="00CA1C0D" w:rsidRPr="005371A7" w:rsidRDefault="00E14F8E">
      <w:pPr>
        <w:pStyle w:val="Heading1"/>
      </w:pPr>
      <w:r w:rsidRPr="005371A7"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24342174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5371A7">
        <w:lastRenderedPageBreak/>
        <w:t>Introdução</w:t>
      </w:r>
      <w:bookmarkEnd w:id="13"/>
    </w:p>
    <w:p w14:paraId="6D83C3A5" w14:textId="77777777" w:rsidR="00152A9F" w:rsidRPr="005371A7" w:rsidRDefault="00152A9F" w:rsidP="00152A9F">
      <w:pPr>
        <w:pStyle w:val="Heading2"/>
        <w:rPr>
          <w:lang w:val="pt-PT"/>
        </w:rPr>
      </w:pPr>
      <w:bookmarkStart w:id="14" w:name="_Toc243421746"/>
      <w:r w:rsidRPr="005371A7">
        <w:rPr>
          <w:lang w:val="pt-PT"/>
        </w:rPr>
        <w:t>Resumo do Negócio</w:t>
      </w:r>
      <w:bookmarkEnd w:id="14"/>
    </w:p>
    <w:p w14:paraId="72F57BB6" w14:textId="77777777" w:rsidR="00FB2C52" w:rsidRPr="005371A7" w:rsidRDefault="00FB2C52" w:rsidP="00FB2C52">
      <w:pPr>
        <w:pStyle w:val="Instruo"/>
        <w:rPr>
          <w:i w:val="0"/>
          <w:color w:val="auto"/>
          <w:lang w:val="pt-PT"/>
        </w:rPr>
      </w:pPr>
      <w:r w:rsidRPr="005371A7">
        <w:rPr>
          <w:i w:val="0"/>
          <w:color w:val="auto"/>
          <w:lang w:val="pt-PT"/>
        </w:rPr>
        <w:t xml:space="preserve">A Hobby </w:t>
      </w:r>
      <w:proofErr w:type="spellStart"/>
      <w:r w:rsidRPr="005371A7">
        <w:rPr>
          <w:i w:val="0"/>
          <w:color w:val="auto"/>
          <w:lang w:val="pt-PT"/>
        </w:rPr>
        <w:t>Hub</w:t>
      </w:r>
      <w:proofErr w:type="spellEnd"/>
      <w:r w:rsidRPr="005371A7">
        <w:rPr>
          <w:i w:val="0"/>
          <w:color w:val="auto"/>
          <w:lang w:val="pt-PT"/>
        </w:rPr>
        <w:t xml:space="preserve"> é uma empresa de software destinada à criação de vínculos e compartilhamento de atividades de lazer a fim de fortalecer e criar comunidades.</w:t>
      </w:r>
    </w:p>
    <w:p w14:paraId="4E97EF2D" w14:textId="77777777" w:rsidR="008535C4" w:rsidRPr="005371A7" w:rsidRDefault="008535C4" w:rsidP="00970EC6">
      <w:pPr>
        <w:pStyle w:val="Heading2"/>
        <w:rPr>
          <w:lang w:val="pt-PT"/>
        </w:rPr>
      </w:pPr>
      <w:bookmarkStart w:id="15" w:name="_Toc243421747"/>
      <w:r w:rsidRPr="005371A7">
        <w:rPr>
          <w:lang w:val="pt-PT"/>
        </w:rPr>
        <w:t>Objetivo do Sistema</w:t>
      </w:r>
      <w:bookmarkEnd w:id="15"/>
    </w:p>
    <w:p w14:paraId="0AE4A919" w14:textId="6F19CE48" w:rsidR="000D10B2" w:rsidRPr="009844BC" w:rsidRDefault="00FB2C52">
      <w:pPr>
        <w:pStyle w:val="Instruo"/>
        <w:rPr>
          <w:i w:val="0"/>
          <w:color w:val="auto"/>
          <w:lang w:val="pt-PT"/>
        </w:rPr>
      </w:pPr>
      <w:r w:rsidRPr="005371A7">
        <w:rPr>
          <w:i w:val="0"/>
          <w:color w:val="auto"/>
          <w:lang w:val="pt-PT"/>
        </w:rPr>
        <w:t>O objetivo do sistema é oferecer um espaço que permita a postagem de diários de atividades, o acompanhamento e exploração</w:t>
      </w:r>
      <w:r w:rsidR="008742A2">
        <w:rPr>
          <w:i w:val="0"/>
          <w:color w:val="auto"/>
          <w:lang w:val="pt-PT"/>
        </w:rPr>
        <w:t xml:space="preserve"> de hobbies, a fim de estimular a prática do lazer e reduzir os vícios em redes sociais</w:t>
      </w:r>
      <w:r w:rsidRPr="005371A7">
        <w:rPr>
          <w:i w:val="0"/>
          <w:color w:val="auto"/>
          <w:lang w:val="pt-PT"/>
        </w:rPr>
        <w:t>.</w:t>
      </w:r>
    </w:p>
    <w:p w14:paraId="0137CF78" w14:textId="77777777" w:rsidR="00152A9F" w:rsidRPr="005371A7" w:rsidRDefault="00152A9F" w:rsidP="00152A9F">
      <w:pPr>
        <w:pStyle w:val="Heading2"/>
        <w:rPr>
          <w:lang w:val="pt-PT"/>
        </w:rPr>
      </w:pPr>
      <w:bookmarkStart w:id="16" w:name="_Toc243421748"/>
      <w:r w:rsidRPr="005371A7">
        <w:rPr>
          <w:lang w:val="pt-PT"/>
        </w:rPr>
        <w:t>Glossário</w:t>
      </w:r>
      <w:bookmarkEnd w:id="16"/>
    </w:p>
    <w:p w14:paraId="551EE896" w14:textId="77777777" w:rsidR="00FB2C52" w:rsidRPr="005371A7" w:rsidRDefault="00FB2C52" w:rsidP="00FB2C52">
      <w:pPr>
        <w:rPr>
          <w:lang w:val="pt-PT" w:eastAsia="en-US"/>
        </w:rPr>
      </w:pPr>
      <w:r w:rsidRPr="005371A7">
        <w:rPr>
          <w:lang w:val="pt-PT" w:eastAsia="en-US"/>
        </w:rPr>
        <w:t>Hobby – atividade de lazer, passatempo, recreação.</w:t>
      </w:r>
    </w:p>
    <w:p w14:paraId="1DCDB2F7" w14:textId="77777777" w:rsidR="00152A9F" w:rsidRPr="005371A7" w:rsidRDefault="00152A9F" w:rsidP="00152A9F">
      <w:pPr>
        <w:pStyle w:val="Heading2"/>
        <w:rPr>
          <w:lang w:val="pt-PT"/>
        </w:rPr>
      </w:pPr>
      <w:bookmarkStart w:id="17" w:name="_Toc243421749"/>
      <w:r w:rsidRPr="005371A7">
        <w:rPr>
          <w:lang w:val="pt-PT"/>
        </w:rPr>
        <w:t>Referências</w:t>
      </w:r>
      <w:bookmarkEnd w:id="17"/>
    </w:p>
    <w:p w14:paraId="77575EF5" w14:textId="77777777" w:rsidR="00152A9F" w:rsidRPr="005371A7" w:rsidRDefault="00FB2C52" w:rsidP="00152A9F">
      <w:pPr>
        <w:pStyle w:val="Instruo"/>
        <w:rPr>
          <w:i w:val="0"/>
          <w:color w:val="auto"/>
          <w:lang w:val="pt-PT"/>
        </w:rPr>
      </w:pPr>
      <w:r w:rsidRPr="005371A7">
        <w:rPr>
          <w:i w:val="0"/>
          <w:color w:val="auto"/>
          <w:lang w:val="pt-PT"/>
        </w:rPr>
        <w:t>N/A</w:t>
      </w:r>
    </w:p>
    <w:p w14:paraId="6DE2C3CE" w14:textId="77777777" w:rsidR="0091283D" w:rsidRPr="005371A7" w:rsidRDefault="0091283D" w:rsidP="0091283D">
      <w:pPr>
        <w:rPr>
          <w:lang w:val="pt-PT"/>
        </w:rPr>
      </w:pPr>
    </w:p>
    <w:p w14:paraId="2F7E97C5" w14:textId="77777777" w:rsidR="0091283D" w:rsidRPr="005371A7" w:rsidRDefault="0091283D" w:rsidP="0091283D">
      <w:pPr>
        <w:rPr>
          <w:lang w:val="pt-PT"/>
        </w:rPr>
      </w:pPr>
    </w:p>
    <w:p w14:paraId="269123A1" w14:textId="77777777" w:rsidR="00152A9F" w:rsidRPr="005371A7" w:rsidRDefault="00152A9F" w:rsidP="00152A9F">
      <w:pPr>
        <w:tabs>
          <w:tab w:val="left" w:pos="3700"/>
        </w:tabs>
        <w:sectPr w:rsidR="00152A9F" w:rsidRPr="005371A7">
          <w:headerReference w:type="first" r:id="rId12"/>
          <w:footerReference w:type="first" r:id="rId13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2910A0C5" w14:textId="77777777" w:rsidR="00184C3A" w:rsidRPr="005371A7" w:rsidRDefault="00E14F8E" w:rsidP="00184C3A">
      <w:pPr>
        <w:pStyle w:val="Heading1"/>
      </w:pPr>
      <w:bookmarkStart w:id="18" w:name="_Toc243421750"/>
      <w:r w:rsidRPr="005371A7">
        <w:lastRenderedPageBreak/>
        <w:t>Problema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2715"/>
        <w:gridCol w:w="3717"/>
        <w:gridCol w:w="5246"/>
      </w:tblGrid>
      <w:tr w:rsidR="00480DDC" w:rsidRPr="005371A7" w14:paraId="7EDA0D98" w14:textId="77777777" w:rsidTr="00CC2AD4">
        <w:tc>
          <w:tcPr>
            <w:tcW w:w="3450" w:type="dxa"/>
            <w:shd w:val="pct5" w:color="auto" w:fill="auto"/>
          </w:tcPr>
          <w:p w14:paraId="7DF471C4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715" w:type="dxa"/>
            <w:shd w:val="pct5" w:color="auto" w:fill="auto"/>
          </w:tcPr>
          <w:p w14:paraId="25BD61FE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717" w:type="dxa"/>
            <w:shd w:val="pct5" w:color="auto" w:fill="auto"/>
          </w:tcPr>
          <w:p w14:paraId="6D65156D" w14:textId="77777777" w:rsidR="00184C3A" w:rsidRPr="005371A7" w:rsidRDefault="00184C3A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246" w:type="dxa"/>
            <w:shd w:val="pct5" w:color="auto" w:fill="auto"/>
          </w:tcPr>
          <w:p w14:paraId="59F3F3BA" w14:textId="77777777" w:rsidR="00184C3A" w:rsidRPr="005371A7" w:rsidRDefault="00152A9F" w:rsidP="00184C3A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Necessidades</w:t>
            </w:r>
            <w:r w:rsidR="0095017F" w:rsidRPr="005371A7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95017F" w:rsidRPr="005371A7" w14:paraId="43D01D94" w14:textId="77777777" w:rsidTr="00CC2AD4">
        <w:tc>
          <w:tcPr>
            <w:tcW w:w="3450" w:type="dxa"/>
          </w:tcPr>
          <w:p w14:paraId="0E48770F" w14:textId="77777777" w:rsidR="0095017F" w:rsidRPr="00D70FFA" w:rsidRDefault="005371A7" w:rsidP="00480DDC">
            <w:pPr>
              <w:pStyle w:val="Instruo"/>
              <w:rPr>
                <w:i w:val="0"/>
                <w:color w:val="auto"/>
              </w:rPr>
            </w:pPr>
            <w:r w:rsidRPr="00D70FFA">
              <w:rPr>
                <w:i w:val="0"/>
                <w:color w:val="auto"/>
              </w:rPr>
              <w:t>Ausência de plataformas dedicadas ao compartilhamento de atividades de lazer</w:t>
            </w:r>
            <w:r w:rsidR="00D70FFA" w:rsidRPr="00D70FFA">
              <w:rPr>
                <w:i w:val="0"/>
                <w:color w:val="auto"/>
              </w:rPr>
              <w:t>.</w:t>
            </w:r>
          </w:p>
          <w:p w14:paraId="0D0C313A" w14:textId="77777777" w:rsidR="0095017F" w:rsidRPr="00D70FFA" w:rsidRDefault="0095017F" w:rsidP="0095017F">
            <w:pPr>
              <w:rPr>
                <w:color w:val="auto"/>
              </w:rPr>
            </w:pPr>
          </w:p>
          <w:p w14:paraId="27C92915" w14:textId="77777777" w:rsidR="0095017F" w:rsidRPr="00D70FFA" w:rsidRDefault="0095017F" w:rsidP="0095017F">
            <w:pPr>
              <w:rPr>
                <w:color w:val="auto"/>
              </w:rPr>
            </w:pPr>
          </w:p>
        </w:tc>
        <w:tc>
          <w:tcPr>
            <w:tcW w:w="2715" w:type="dxa"/>
          </w:tcPr>
          <w:p w14:paraId="6B39C825" w14:textId="77777777" w:rsidR="00D70FFA" w:rsidRPr="00CC2AD4" w:rsidRDefault="00D70FFA" w:rsidP="00CC2AD4">
            <w:pPr>
              <w:pStyle w:val="Instruo"/>
              <w:numPr>
                <w:ilvl w:val="0"/>
                <w:numId w:val="11"/>
              </w:numPr>
              <w:rPr>
                <w:i w:val="0"/>
                <w:color w:val="auto"/>
              </w:rPr>
            </w:pPr>
            <w:r w:rsidRPr="00D70FFA">
              <w:rPr>
                <w:i w:val="0"/>
                <w:color w:val="auto"/>
              </w:rPr>
              <w:t xml:space="preserve">Pessoas que querem compartilhar seu </w:t>
            </w:r>
            <w:r w:rsidR="002E5A6A">
              <w:rPr>
                <w:i w:val="0"/>
                <w:color w:val="auto"/>
              </w:rPr>
              <w:t>lazer</w:t>
            </w:r>
          </w:p>
        </w:tc>
        <w:tc>
          <w:tcPr>
            <w:tcW w:w="3717" w:type="dxa"/>
          </w:tcPr>
          <w:p w14:paraId="22C01227" w14:textId="77777777" w:rsidR="002E5A6A" w:rsidRDefault="002E5A6A" w:rsidP="008742A2">
            <w:pPr>
              <w:pStyle w:val="Instruo"/>
              <w:numPr>
                <w:ilvl w:val="0"/>
                <w:numId w:val="12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Insatisfação do usuário quanto ao compartilhamento de atividades de lazer</w:t>
            </w:r>
          </w:p>
          <w:p w14:paraId="3D852C6C" w14:textId="77777777" w:rsidR="002E5A6A" w:rsidRPr="002E5A6A" w:rsidRDefault="002E5A6A" w:rsidP="008742A2">
            <w:pPr>
              <w:pStyle w:val="ListParagraph"/>
              <w:numPr>
                <w:ilvl w:val="0"/>
                <w:numId w:val="12"/>
              </w:numPr>
              <w:jc w:val="left"/>
            </w:pPr>
            <w:r>
              <w:t>Dificuldade de encontrar pessoas que dividem os mesmos interesses</w:t>
            </w:r>
          </w:p>
        </w:tc>
        <w:tc>
          <w:tcPr>
            <w:tcW w:w="5246" w:type="dxa"/>
          </w:tcPr>
          <w:p w14:paraId="3906054D" w14:textId="77777777" w:rsidR="00D77A69" w:rsidRDefault="00D70FFA" w:rsidP="00D70FFA">
            <w:pPr>
              <w:tabs>
                <w:tab w:val="left" w:pos="1604"/>
              </w:tabs>
              <w:rPr>
                <w:lang w:val="pt-PT"/>
              </w:rPr>
            </w:pPr>
            <w:r>
              <w:rPr>
                <w:lang w:val="pt-PT"/>
              </w:rPr>
              <w:t xml:space="preserve">Eu sou uma pessoa que gosta de andar de bicicleta e gostaria de </w:t>
            </w:r>
            <w:r w:rsidR="00CC2AD4">
              <w:rPr>
                <w:lang w:val="pt-PT"/>
              </w:rPr>
              <w:t xml:space="preserve">encontrar </w:t>
            </w:r>
            <w:r>
              <w:rPr>
                <w:lang w:val="pt-PT"/>
              </w:rPr>
              <w:t>uma comunidade</w:t>
            </w:r>
            <w:r w:rsidR="00CC2AD4">
              <w:rPr>
                <w:lang w:val="pt-PT"/>
              </w:rPr>
              <w:t xml:space="preserve"> de </w:t>
            </w:r>
            <w:r>
              <w:rPr>
                <w:lang w:val="pt-PT"/>
              </w:rPr>
              <w:t>pessoas que compartilham desse mesmo interesse</w:t>
            </w:r>
            <w:r w:rsidR="00CC2AD4">
              <w:rPr>
                <w:lang w:val="pt-PT"/>
              </w:rPr>
              <w:t>.</w:t>
            </w:r>
          </w:p>
          <w:p w14:paraId="37061B30" w14:textId="77777777" w:rsidR="002E5A6A" w:rsidRDefault="002E5A6A" w:rsidP="00D70FFA">
            <w:pPr>
              <w:tabs>
                <w:tab w:val="left" w:pos="1604"/>
              </w:tabs>
              <w:rPr>
                <w:lang w:val="pt-PT"/>
              </w:rPr>
            </w:pPr>
          </w:p>
          <w:p w14:paraId="004DCD78" w14:textId="77777777" w:rsidR="00D77A69" w:rsidRPr="005371A7" w:rsidRDefault="002E5A6A" w:rsidP="008742A2">
            <w:pPr>
              <w:tabs>
                <w:tab w:val="left" w:pos="1604"/>
              </w:tabs>
              <w:rPr>
                <w:lang w:val="pt-PT"/>
              </w:rPr>
            </w:pPr>
            <w:r>
              <w:rPr>
                <w:lang w:val="pt-PT"/>
              </w:rPr>
              <w:t>Eu gostaria de explorar novas atividades de lazer.</w:t>
            </w:r>
          </w:p>
        </w:tc>
      </w:tr>
      <w:tr w:rsidR="00CC2AD4" w:rsidRPr="005371A7" w14:paraId="4EC799B4" w14:textId="77777777" w:rsidTr="00CC2AD4">
        <w:tc>
          <w:tcPr>
            <w:tcW w:w="3450" w:type="dxa"/>
          </w:tcPr>
          <w:p w14:paraId="220B9E52" w14:textId="77777777" w:rsidR="00CC2AD4" w:rsidRPr="00CC2AD4" w:rsidRDefault="002E5A6A" w:rsidP="00480DDC">
            <w:pPr>
              <w:pStyle w:val="Instru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Vício em redes sociais</w:t>
            </w:r>
          </w:p>
        </w:tc>
        <w:tc>
          <w:tcPr>
            <w:tcW w:w="2715" w:type="dxa"/>
          </w:tcPr>
          <w:p w14:paraId="32C572B3" w14:textId="77777777" w:rsidR="00CC2AD4" w:rsidRPr="00D70FFA" w:rsidRDefault="00CC2AD4" w:rsidP="00CC2AD4">
            <w:pPr>
              <w:pStyle w:val="Instruo"/>
              <w:numPr>
                <w:ilvl w:val="0"/>
                <w:numId w:val="13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Usuários de rede social, como um todo</w:t>
            </w:r>
          </w:p>
        </w:tc>
        <w:tc>
          <w:tcPr>
            <w:tcW w:w="3717" w:type="dxa"/>
          </w:tcPr>
          <w:p w14:paraId="5BCE1EBC" w14:textId="77777777" w:rsidR="00CC2AD4" w:rsidRDefault="00CC2AD4" w:rsidP="008742A2">
            <w:pPr>
              <w:pStyle w:val="Instruo"/>
              <w:numPr>
                <w:ilvl w:val="0"/>
                <w:numId w:val="14"/>
              </w:numPr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>Consumo passivo</w:t>
            </w:r>
          </w:p>
          <w:p w14:paraId="0D7DE6BF" w14:textId="77777777" w:rsidR="00CC2AD4" w:rsidRDefault="00CC2AD4" w:rsidP="008742A2">
            <w:pPr>
              <w:pStyle w:val="ListParagraph"/>
              <w:numPr>
                <w:ilvl w:val="0"/>
                <w:numId w:val="14"/>
              </w:numPr>
              <w:jc w:val="left"/>
            </w:pPr>
            <w:r>
              <w:t>Homogeneização de interesses</w:t>
            </w:r>
          </w:p>
          <w:p w14:paraId="3209D5B3" w14:textId="77777777" w:rsidR="00CC2AD4" w:rsidRPr="00CC2AD4" w:rsidRDefault="00CC2AD4" w:rsidP="008742A2">
            <w:pPr>
              <w:pStyle w:val="ListParagraph"/>
              <w:numPr>
                <w:ilvl w:val="0"/>
                <w:numId w:val="14"/>
              </w:numPr>
              <w:jc w:val="left"/>
            </w:pPr>
            <w:r>
              <w:t>Redução do repertório cultural</w:t>
            </w:r>
          </w:p>
        </w:tc>
        <w:tc>
          <w:tcPr>
            <w:tcW w:w="5246" w:type="dxa"/>
          </w:tcPr>
          <w:p w14:paraId="3E58033A" w14:textId="77777777" w:rsidR="00CC2AD4" w:rsidRPr="00CC2AD4" w:rsidRDefault="00CC2AD4" w:rsidP="00480DDC">
            <w:pPr>
              <w:pStyle w:val="Instruo"/>
              <w:rPr>
                <w:i w:val="0"/>
                <w:color w:val="auto"/>
                <w:lang w:val="pt-PT"/>
              </w:rPr>
            </w:pPr>
            <w:r w:rsidRPr="00CC2AD4">
              <w:rPr>
                <w:i w:val="0"/>
                <w:color w:val="auto"/>
                <w:lang w:val="pt-PT"/>
              </w:rPr>
              <w:t xml:space="preserve">Eu, como jovem, gostaria de uma plataforma na qual eu </w:t>
            </w:r>
            <w:r w:rsidR="002E5A6A">
              <w:rPr>
                <w:i w:val="0"/>
                <w:color w:val="auto"/>
                <w:lang w:val="pt-PT"/>
              </w:rPr>
              <w:t>fosse incentivado a deixar um pouco as telas e procurar novas atividades</w:t>
            </w:r>
            <w:r w:rsidRPr="00CC2AD4">
              <w:rPr>
                <w:i w:val="0"/>
                <w:color w:val="auto"/>
                <w:lang w:val="pt-PT"/>
              </w:rPr>
              <w:t>.</w:t>
            </w:r>
          </w:p>
          <w:p w14:paraId="5180A1AF" w14:textId="77777777" w:rsidR="00CC2AD4" w:rsidRPr="00CC2AD4" w:rsidRDefault="00CC2AD4" w:rsidP="00CC2AD4">
            <w:pPr>
              <w:rPr>
                <w:lang w:val="pt-PT"/>
              </w:rPr>
            </w:pPr>
          </w:p>
        </w:tc>
      </w:tr>
    </w:tbl>
    <w:p w14:paraId="5A607424" w14:textId="77777777" w:rsidR="00D77A69" w:rsidRPr="005371A7" w:rsidRDefault="00D77A69" w:rsidP="00D77A69">
      <w:pPr>
        <w:rPr>
          <w:lang w:val="pt-PT"/>
        </w:rPr>
      </w:pPr>
    </w:p>
    <w:p w14:paraId="41547C8B" w14:textId="77777777" w:rsidR="00DA2E88" w:rsidRPr="005371A7" w:rsidRDefault="00DA2E88" w:rsidP="00D77A69">
      <w:pPr>
        <w:rPr>
          <w:lang w:val="pt-PT"/>
        </w:rPr>
      </w:pPr>
    </w:p>
    <w:p w14:paraId="613AB6D0" w14:textId="77777777" w:rsidR="00DA2E88" w:rsidRPr="005371A7" w:rsidRDefault="00DA2E88" w:rsidP="00DA2E88">
      <w:pPr>
        <w:rPr>
          <w:lang w:val="pt-PT"/>
        </w:rPr>
      </w:pPr>
    </w:p>
    <w:p w14:paraId="24842CFF" w14:textId="77777777" w:rsidR="00DA2E88" w:rsidRPr="005371A7" w:rsidRDefault="00DA2E88" w:rsidP="00DA2E88">
      <w:pPr>
        <w:tabs>
          <w:tab w:val="left" w:pos="3700"/>
        </w:tabs>
        <w:sectPr w:rsidR="00DA2E88" w:rsidRPr="005371A7" w:rsidSect="00DA2E88">
          <w:headerReference w:type="first" r:id="rId14"/>
          <w:footerReference w:type="first" r:id="rId15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7DBEE788" w14:textId="77777777" w:rsidR="00DA2E88" w:rsidRPr="00CC2AD4" w:rsidRDefault="00DA2E88" w:rsidP="00D77A69"/>
    <w:p w14:paraId="1FC555C1" w14:textId="77777777" w:rsidR="0037618A" w:rsidRPr="005371A7" w:rsidRDefault="0037618A" w:rsidP="0037618A">
      <w:pPr>
        <w:pStyle w:val="Heading1"/>
        <w:rPr>
          <w:lang w:val="pt-PT"/>
        </w:rPr>
      </w:pPr>
      <w:bookmarkStart w:id="19" w:name="_Toc243421751"/>
      <w:r w:rsidRPr="005371A7"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362"/>
        <w:gridCol w:w="6203"/>
      </w:tblGrid>
      <w:tr w:rsidR="0091283D" w:rsidRPr="005371A7" w14:paraId="1FAD9148" w14:textId="77777777" w:rsidTr="00DA2E88">
        <w:tc>
          <w:tcPr>
            <w:tcW w:w="0" w:type="auto"/>
            <w:shd w:val="pct5" w:color="auto" w:fill="auto"/>
          </w:tcPr>
          <w:p w14:paraId="70777EA3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334235E4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0E1A3D47" w14:textId="77777777" w:rsidR="0091283D" w:rsidRPr="005371A7" w:rsidRDefault="0091283D" w:rsidP="00523697">
            <w:pPr>
              <w:rPr>
                <w:b/>
                <w:bCs/>
                <w:lang w:val="pt-PT"/>
              </w:rPr>
            </w:pPr>
            <w:r w:rsidRPr="005371A7">
              <w:rPr>
                <w:b/>
                <w:bCs/>
                <w:lang w:val="pt-PT"/>
              </w:rPr>
              <w:t>Responsabilidades</w:t>
            </w:r>
          </w:p>
        </w:tc>
      </w:tr>
      <w:tr w:rsidR="0091283D" w:rsidRPr="005371A7" w14:paraId="4F54C2CB" w14:textId="77777777" w:rsidTr="00DA2E88">
        <w:tc>
          <w:tcPr>
            <w:tcW w:w="0" w:type="auto"/>
          </w:tcPr>
          <w:p w14:paraId="60AB2B61" w14:textId="77777777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Lucas Pereira</w:t>
            </w:r>
          </w:p>
        </w:tc>
        <w:tc>
          <w:tcPr>
            <w:tcW w:w="0" w:type="auto"/>
          </w:tcPr>
          <w:p w14:paraId="21AC193B" w14:textId="77777777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Usuário Entusiasta (</w:t>
            </w:r>
            <w:proofErr w:type="spellStart"/>
            <w:r w:rsidRPr="007C7B8C">
              <w:rPr>
                <w:i w:val="0"/>
                <w:color w:val="auto"/>
              </w:rPr>
              <w:t>Ex</w:t>
            </w:r>
            <w:proofErr w:type="spellEnd"/>
            <w:r w:rsidRPr="007C7B8C">
              <w:rPr>
                <w:i w:val="0"/>
                <w:color w:val="auto"/>
              </w:rPr>
              <w:t>: Ciclista)</w:t>
            </w:r>
          </w:p>
        </w:tc>
        <w:tc>
          <w:tcPr>
            <w:tcW w:w="0" w:type="auto"/>
          </w:tcPr>
          <w:p w14:paraId="6250C2F9" w14:textId="77777777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Registrar seus diários de atividades, compartilhar rotas e conquistas, e atuar como um criador ativo para engajar e construir uma comunidade com pessoas que compartilham do mesmo interesse (ciclismo).</w:t>
            </w:r>
          </w:p>
        </w:tc>
      </w:tr>
      <w:tr w:rsidR="0091283D" w:rsidRPr="005371A7" w14:paraId="4BBF82EE" w14:textId="77777777" w:rsidTr="00DA2E88">
        <w:tc>
          <w:tcPr>
            <w:tcW w:w="0" w:type="auto"/>
          </w:tcPr>
          <w:p w14:paraId="01C1B4A6" w14:textId="77777777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Marina Santos</w:t>
            </w:r>
          </w:p>
        </w:tc>
        <w:tc>
          <w:tcPr>
            <w:tcW w:w="0" w:type="auto"/>
          </w:tcPr>
          <w:p w14:paraId="7F3C020B" w14:textId="77777777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Usuária Exploradora (Jovem/Estudante)</w:t>
            </w:r>
          </w:p>
        </w:tc>
        <w:tc>
          <w:tcPr>
            <w:tcW w:w="0" w:type="auto"/>
          </w:tcPr>
          <w:p w14:paraId="3C27539D" w14:textId="77777777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Navegar pela plataforma com o objetivo de descobrir novos hobbies e expandir seu repertório cultural. Suas principais ações envolvem a busca ativa por comunidades e o consumo de conteúdo orgânico, livre de algoritmos viciantes.</w:t>
            </w:r>
          </w:p>
        </w:tc>
      </w:tr>
      <w:tr w:rsidR="0091283D" w:rsidRPr="005371A7" w14:paraId="3DE5D638" w14:textId="77777777" w:rsidTr="00DA2E88">
        <w:tc>
          <w:tcPr>
            <w:tcW w:w="0" w:type="auto"/>
          </w:tcPr>
          <w:p w14:paraId="0D0EB696" w14:textId="77777777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Roberto Almeida</w:t>
            </w:r>
          </w:p>
        </w:tc>
        <w:tc>
          <w:tcPr>
            <w:tcW w:w="0" w:type="auto"/>
          </w:tcPr>
          <w:p w14:paraId="087F4EF8" w14:textId="77777777" w:rsidR="0091283D" w:rsidRPr="007C7B8C" w:rsidRDefault="007C7B8C" w:rsidP="00523697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Usuário Foco em Bem-Estar</w:t>
            </w:r>
          </w:p>
        </w:tc>
        <w:tc>
          <w:tcPr>
            <w:tcW w:w="0" w:type="auto"/>
          </w:tcPr>
          <w:p w14:paraId="17053598" w14:textId="77777777" w:rsidR="0091283D" w:rsidRPr="007C7B8C" w:rsidRDefault="007C7B8C" w:rsidP="0091283D">
            <w:pPr>
              <w:pStyle w:val="Instruo"/>
              <w:rPr>
                <w:i w:val="0"/>
                <w:color w:val="auto"/>
                <w:lang w:val="pt-PT"/>
              </w:rPr>
            </w:pPr>
            <w:r w:rsidRPr="007C7B8C">
              <w:rPr>
                <w:i w:val="0"/>
                <w:color w:val="auto"/>
              </w:rPr>
              <w:t>Utilizar a aplicação como um refúgio das redes sociais tradicionais. Seu foco é documentar o progresso diário em atividades manuais, interagindo de maneira saudável e livre do estímulo ao consumismo e da comparação social.</w:t>
            </w:r>
          </w:p>
        </w:tc>
      </w:tr>
      <w:tr w:rsidR="007C7B8C" w:rsidRPr="005371A7" w14:paraId="4110F9A5" w14:textId="77777777" w:rsidTr="00DA2E88">
        <w:tc>
          <w:tcPr>
            <w:tcW w:w="0" w:type="auto"/>
          </w:tcPr>
          <w:p w14:paraId="3557FF8E" w14:textId="77777777" w:rsidR="007C7B8C" w:rsidRPr="007C7B8C" w:rsidRDefault="007C7B8C" w:rsidP="00523697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Equipe Hobby Hub</w:t>
            </w:r>
          </w:p>
        </w:tc>
        <w:tc>
          <w:tcPr>
            <w:tcW w:w="0" w:type="auto"/>
          </w:tcPr>
          <w:p w14:paraId="0BF3C2EE" w14:textId="77777777" w:rsidR="007C7B8C" w:rsidRPr="007C7B8C" w:rsidRDefault="007C7B8C" w:rsidP="00523697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Administrador / Moderador do Sistema</w:t>
            </w:r>
          </w:p>
        </w:tc>
        <w:tc>
          <w:tcPr>
            <w:tcW w:w="0" w:type="auto"/>
          </w:tcPr>
          <w:p w14:paraId="2189DDDC" w14:textId="77777777" w:rsidR="007C7B8C" w:rsidRPr="007C7B8C" w:rsidRDefault="007C7B8C" w:rsidP="0091283D">
            <w:pPr>
              <w:pStyle w:val="Instruo"/>
              <w:rPr>
                <w:i w:val="0"/>
                <w:color w:val="auto"/>
              </w:rPr>
            </w:pPr>
            <w:r w:rsidRPr="007C7B8C">
              <w:rPr>
                <w:i w:val="0"/>
                <w:color w:val="auto"/>
              </w:rPr>
              <w:t>Garantir o cumprimento das diretrizes de uma plataforma não monetizada e focada no usuário. Responsável por moderar conteúdos, gerenciar denúncias e assegurar que a plataforma se mantenha um ambiente seguro, livre de publicidade invasiva.</w:t>
            </w:r>
          </w:p>
        </w:tc>
      </w:tr>
    </w:tbl>
    <w:p w14:paraId="4345F5AD" w14:textId="77777777" w:rsidR="0037618A" w:rsidRPr="005371A7" w:rsidRDefault="0037618A" w:rsidP="0037618A">
      <w:pPr>
        <w:rPr>
          <w:lang w:val="pt-PT"/>
        </w:rPr>
      </w:pPr>
    </w:p>
    <w:p w14:paraId="6DEEB34E" w14:textId="77777777" w:rsidR="00CA1C0D" w:rsidRPr="005371A7" w:rsidRDefault="00E14F8E">
      <w:pPr>
        <w:pStyle w:val="Heading1"/>
        <w:rPr>
          <w:lang w:val="pt-PT"/>
        </w:rPr>
      </w:pPr>
      <w:bookmarkStart w:id="20" w:name="_Toc41559916"/>
      <w:bookmarkStart w:id="21" w:name="_Toc243421752"/>
      <w:r w:rsidRPr="005371A7">
        <w:rPr>
          <w:lang w:val="pt-PT"/>
        </w:rPr>
        <w:t>Restrições Impostas</w:t>
      </w:r>
      <w:bookmarkEnd w:id="20"/>
      <w:bookmarkEnd w:id="21"/>
    </w:p>
    <w:p w14:paraId="79619FC8" w14:textId="77777777" w:rsidR="00BD4D84" w:rsidRPr="009844BC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i w:val="0"/>
          <w:color w:val="auto"/>
          <w:lang w:val="pt-PT"/>
        </w:rPr>
        <w:t>Deve ser uma aplicação web;</w:t>
      </w:r>
    </w:p>
    <w:p w14:paraId="313BC3F4" w14:textId="77777777" w:rsidR="00BD4D84" w:rsidRPr="009844BC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color w:val="auto"/>
        </w:rPr>
        <w:t>Deve rodar em qualquer sistema operacional;</w:t>
      </w:r>
    </w:p>
    <w:p w14:paraId="5CD92AB3" w14:textId="77777777" w:rsidR="000568CE" w:rsidRPr="009844BC" w:rsidRDefault="000568CE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i w:val="0"/>
          <w:color w:val="auto"/>
          <w:lang w:val="pt-PT"/>
        </w:rPr>
        <w:t>Deve usar a linguagem de programação Java;</w:t>
      </w:r>
    </w:p>
    <w:p w14:paraId="124804AC" w14:textId="77777777" w:rsidR="007C7B8C" w:rsidRPr="009844BC" w:rsidRDefault="00BD4D84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i w:val="0"/>
          <w:color w:val="auto"/>
          <w:lang w:val="pt-PT"/>
        </w:rPr>
        <w:t xml:space="preserve">Deve ser entregue até </w:t>
      </w:r>
      <w:proofErr w:type="gramStart"/>
      <w:r w:rsidRPr="009844BC">
        <w:rPr>
          <w:i w:val="0"/>
          <w:color w:val="auto"/>
          <w:lang w:val="pt-PT"/>
        </w:rPr>
        <w:t>Dezembro</w:t>
      </w:r>
      <w:proofErr w:type="gramEnd"/>
      <w:r w:rsidRPr="009844BC">
        <w:rPr>
          <w:i w:val="0"/>
          <w:color w:val="auto"/>
          <w:lang w:val="pt-PT"/>
        </w:rPr>
        <w:t xml:space="preserve"> de 20</w:t>
      </w:r>
      <w:r w:rsidR="000568CE" w:rsidRPr="009844BC">
        <w:rPr>
          <w:i w:val="0"/>
          <w:color w:val="auto"/>
          <w:lang w:val="pt-PT"/>
        </w:rPr>
        <w:t>2</w:t>
      </w:r>
      <w:r w:rsidR="007C7B8C" w:rsidRPr="009844BC">
        <w:rPr>
          <w:i w:val="0"/>
          <w:color w:val="auto"/>
          <w:lang w:val="pt-PT"/>
        </w:rPr>
        <w:t>6</w:t>
      </w:r>
      <w:r w:rsidRPr="009844BC">
        <w:rPr>
          <w:i w:val="0"/>
          <w:color w:val="auto"/>
          <w:lang w:val="pt-PT"/>
        </w:rPr>
        <w:t>;</w:t>
      </w:r>
    </w:p>
    <w:p w14:paraId="6FE806AF" w14:textId="77777777" w:rsidR="007C7B8C" w:rsidRPr="009844BC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color w:val="auto"/>
        </w:rPr>
        <w:t>Deve usar o framework Spring Boot;</w:t>
      </w:r>
    </w:p>
    <w:p w14:paraId="33555D5D" w14:textId="77777777" w:rsidR="007C7B8C" w:rsidRPr="009844BC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color w:val="auto"/>
        </w:rPr>
        <w:t>Deve rodar em qualquer navegador;</w:t>
      </w:r>
    </w:p>
    <w:p w14:paraId="6CEB80F0" w14:textId="77777777" w:rsidR="00CA1C0D" w:rsidRPr="009844BC" w:rsidRDefault="007C7B8C" w:rsidP="00317171">
      <w:pPr>
        <w:pStyle w:val="Instruo"/>
        <w:numPr>
          <w:ilvl w:val="0"/>
          <w:numId w:val="16"/>
        </w:numPr>
        <w:rPr>
          <w:i w:val="0"/>
          <w:color w:val="auto"/>
          <w:lang w:val="pt-PT"/>
        </w:rPr>
      </w:pPr>
      <w:r w:rsidRPr="009844BC">
        <w:rPr>
          <w:color w:val="auto"/>
        </w:rPr>
        <w:t>Deve funcionar bem em qualquer dispositivo.</w:t>
      </w:r>
    </w:p>
    <w:p w14:paraId="21BE7452" w14:textId="77777777" w:rsidR="007B7D37" w:rsidRPr="00317171" w:rsidRDefault="007B7D37" w:rsidP="007B7D37">
      <w:pPr>
        <w:pStyle w:val="Heading1"/>
        <w:rPr>
          <w:lang w:val="pt-PT"/>
        </w:rPr>
      </w:pPr>
      <w:bookmarkStart w:id="22" w:name="_Toc41559917"/>
      <w:bookmarkStart w:id="23" w:name="_Toc243421753"/>
      <w:r w:rsidRPr="00317171">
        <w:rPr>
          <w:lang w:val="pt-PT"/>
        </w:rPr>
        <w:t>Riscos</w:t>
      </w:r>
      <w:bookmarkEnd w:id="22"/>
      <w:bookmarkEnd w:id="23"/>
    </w:p>
    <w:p w14:paraId="22812E74" w14:textId="77777777" w:rsidR="007B7D37" w:rsidRPr="00317171" w:rsidRDefault="007B7D37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Indisponibilidad</w:t>
      </w:r>
      <w:r w:rsidR="00E40350" w:rsidRPr="00317171">
        <w:rPr>
          <w:i w:val="0"/>
          <w:color w:val="auto"/>
          <w:lang w:val="pt-PT"/>
        </w:rPr>
        <w:t>e dos usuários tanto para fornecimento quanto para validação dos requisitos;</w:t>
      </w:r>
    </w:p>
    <w:p w14:paraId="50DFE89D" w14:textId="77777777" w:rsidR="007B7D37" w:rsidRPr="00317171" w:rsidRDefault="00E40350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Cumprimento de prazo dada a complexidade e tempo para o desenvolvimento do sistema</w:t>
      </w:r>
      <w:r w:rsidR="00317171">
        <w:rPr>
          <w:i w:val="0"/>
          <w:color w:val="auto"/>
          <w:lang w:val="pt-PT"/>
        </w:rPr>
        <w:t>;</w:t>
      </w:r>
    </w:p>
    <w:p w14:paraId="38EBAC06" w14:textId="77777777" w:rsidR="00317171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Falta de disponibilidade ou ausência de membro da equipe</w:t>
      </w:r>
      <w:r w:rsidR="00317171">
        <w:rPr>
          <w:i w:val="0"/>
          <w:color w:val="auto"/>
          <w:lang w:val="pt-PT"/>
        </w:rPr>
        <w:t>;</w:t>
      </w:r>
    </w:p>
    <w:p w14:paraId="4433259D" w14:textId="77777777" w:rsidR="007C7B8C" w:rsidRPr="00317171" w:rsidRDefault="00317171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Baixa familiaridade do time com as tecnologias do projeto</w:t>
      </w:r>
      <w:r>
        <w:rPr>
          <w:i w:val="0"/>
          <w:color w:val="auto"/>
          <w:lang w:val="pt-PT"/>
        </w:rPr>
        <w:t>;</w:t>
      </w:r>
    </w:p>
    <w:p w14:paraId="7936E427" w14:textId="77777777" w:rsidR="007C7B8C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Incompatibilidade de código na integração de tarefas</w:t>
      </w:r>
      <w:r w:rsidR="00317171">
        <w:rPr>
          <w:i w:val="0"/>
          <w:color w:val="auto"/>
          <w:lang w:val="pt-PT"/>
        </w:rPr>
        <w:t>;</w:t>
      </w:r>
    </w:p>
    <w:p w14:paraId="49DBB07E" w14:textId="77777777" w:rsidR="007C7B8C" w:rsidRPr="00317171" w:rsidRDefault="007C7B8C" w:rsidP="00317171">
      <w:pPr>
        <w:pStyle w:val="Instruo"/>
        <w:numPr>
          <w:ilvl w:val="0"/>
          <w:numId w:val="15"/>
        </w:numPr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Mudança recorrente no escopo dos casos de uso</w:t>
      </w:r>
      <w:r w:rsidR="00317171">
        <w:rPr>
          <w:i w:val="0"/>
          <w:color w:val="auto"/>
          <w:lang w:val="pt-PT"/>
        </w:rPr>
        <w:t>.</w:t>
      </w:r>
    </w:p>
    <w:p w14:paraId="0C0EA339" w14:textId="77777777" w:rsidR="007C7B8C" w:rsidRPr="007C7B8C" w:rsidRDefault="007C7B8C" w:rsidP="007C7B8C">
      <w:pPr>
        <w:rPr>
          <w:lang w:val="pt-PT"/>
        </w:rPr>
      </w:pPr>
    </w:p>
    <w:p w14:paraId="28988631" w14:textId="77777777" w:rsidR="007C7B8C" w:rsidRPr="007C7B8C" w:rsidRDefault="007C7B8C" w:rsidP="007C7B8C">
      <w:pPr>
        <w:rPr>
          <w:lang w:val="pt-PT"/>
        </w:rPr>
      </w:pPr>
    </w:p>
    <w:p w14:paraId="7E60E063" w14:textId="77777777" w:rsidR="00CA1C0D" w:rsidRPr="005371A7" w:rsidRDefault="00E14F8E">
      <w:pPr>
        <w:pStyle w:val="Heading1"/>
        <w:rPr>
          <w:lang w:val="pt-PT"/>
        </w:rPr>
      </w:pPr>
      <w:bookmarkStart w:id="24" w:name="_Toc41559918"/>
      <w:bookmarkStart w:id="25" w:name="_Toc243421754"/>
      <w:r w:rsidRPr="005371A7">
        <w:rPr>
          <w:lang w:val="pt-PT"/>
        </w:rPr>
        <w:t>Requisitos de Documentação</w:t>
      </w:r>
      <w:bookmarkEnd w:id="24"/>
      <w:bookmarkEnd w:id="25"/>
    </w:p>
    <w:p w14:paraId="658D26F4" w14:textId="77777777" w:rsidR="00BD4D84" w:rsidRPr="00317171" w:rsidRDefault="00BD4D84" w:rsidP="00317171">
      <w:pPr>
        <w:pStyle w:val="Instruo"/>
        <w:rPr>
          <w:i w:val="0"/>
          <w:color w:val="auto"/>
          <w:lang w:val="pt-PT"/>
        </w:rPr>
      </w:pPr>
    </w:p>
    <w:p w14:paraId="731C5B8B" w14:textId="77777777" w:rsidR="00CA1C0D" w:rsidRPr="00317171" w:rsidRDefault="00BD4D84" w:rsidP="00317171">
      <w:pPr>
        <w:pStyle w:val="Instruo"/>
        <w:numPr>
          <w:ilvl w:val="0"/>
          <w:numId w:val="18"/>
        </w:numPr>
        <w:ind w:left="1080"/>
        <w:rPr>
          <w:i w:val="0"/>
          <w:color w:val="auto"/>
          <w:lang w:val="pt-PT"/>
        </w:rPr>
      </w:pPr>
      <w:r w:rsidRPr="00317171">
        <w:rPr>
          <w:i w:val="0"/>
          <w:color w:val="auto"/>
          <w:lang w:val="pt-PT"/>
        </w:rPr>
        <w:t>Manual do usuário</w:t>
      </w:r>
      <w:r w:rsidR="00317171" w:rsidRPr="00317171">
        <w:rPr>
          <w:i w:val="0"/>
          <w:color w:val="auto"/>
          <w:lang w:val="pt-PT"/>
        </w:rPr>
        <w:t>.</w:t>
      </w:r>
    </w:p>
    <w:sectPr w:rsidR="00CA1C0D" w:rsidRPr="00317171" w:rsidSect="00DA2E88">
      <w:headerReference w:type="default" r:id="rId16"/>
      <w:footerReference w:type="default" r:id="rId17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45233" w14:textId="77777777" w:rsidR="00802335" w:rsidRDefault="00802335">
      <w:r>
        <w:separator/>
      </w:r>
    </w:p>
  </w:endnote>
  <w:endnote w:type="continuationSeparator" w:id="0">
    <w:p w14:paraId="6D6F3F94" w14:textId="77777777" w:rsidR="00802335" w:rsidRDefault="00802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FBA9" w14:textId="77777777" w:rsidR="00232982" w:rsidRDefault="00232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A27E" w14:textId="77777777" w:rsidR="006A25C4" w:rsidRDefault="006A25C4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3A977CBE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FF47684" w14:textId="77777777" w:rsidR="006A25C4" w:rsidRDefault="006A25C4">
          <w:pPr>
            <w:pStyle w:val="Footer"/>
          </w:pPr>
          <w:r>
            <w:t>Politec Ltda.</w:t>
          </w:r>
        </w:p>
        <w:p w14:paraId="20738F61" w14:textId="77777777" w:rsidR="006A25C4" w:rsidRDefault="006A25C4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C504586" w14:textId="77777777" w:rsidR="006A25C4" w:rsidRDefault="006A25C4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E87CB84" w14:textId="77777777" w:rsidR="006A25C4" w:rsidRDefault="006A25C4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60994D2D" w14:textId="77777777" w:rsidR="006A25C4" w:rsidRDefault="006A25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5009" w14:textId="77777777" w:rsidR="00152A9F" w:rsidRDefault="00152A9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6CF8D07C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4081E8B" w14:textId="77777777" w:rsidR="00152A9F" w:rsidRDefault="00152A9F">
          <w:pPr>
            <w:pStyle w:val="Footer"/>
          </w:pPr>
          <w:r>
            <w:t>Politec Ltda.</w:t>
          </w:r>
        </w:p>
        <w:p w14:paraId="068899F5" w14:textId="77777777" w:rsidR="00152A9F" w:rsidRDefault="00152A9F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1870F37" w14:textId="77777777" w:rsidR="00152A9F" w:rsidRDefault="00152A9F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55F8832" w14:textId="77777777" w:rsidR="00152A9F" w:rsidRDefault="00152A9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20631BA9" w14:textId="77777777" w:rsidR="00152A9F" w:rsidRDefault="00152A9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6284" w14:textId="77777777" w:rsidR="00DA2E88" w:rsidRDefault="00DA2E88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14995AC3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42E3DE4" w14:textId="77777777" w:rsidR="00DA2E88" w:rsidRDefault="00DA2E88">
          <w:pPr>
            <w:pStyle w:val="Footer"/>
          </w:pPr>
          <w:r>
            <w:t>Politec Ltda.</w:t>
          </w:r>
        </w:p>
        <w:p w14:paraId="0D0928CD" w14:textId="77777777" w:rsidR="00DA2E88" w:rsidRDefault="00DA2E88">
          <w:pPr>
            <w:pStyle w:val="Footer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36EF333" w14:textId="77777777" w:rsidR="00DA2E88" w:rsidRDefault="00DA2E88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274C43E" w14:textId="77777777" w:rsidR="00DA2E88" w:rsidRDefault="00DA2E88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5A3BB551" w14:textId="77777777" w:rsidR="00DA2E88" w:rsidRDefault="00DA2E8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414D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27F9E4BF" w14:textId="77777777">
      <w:trPr>
        <w:cantSplit/>
      </w:trPr>
      <w:sdt>
        <w:sdtPr>
          <w:alias w:val="Gestor"/>
          <w:tag w:val=""/>
          <w:id w:val="1558433569"/>
          <w:placeholder>
            <w:docPart w:val="2690A884C19A426BB28FE76B9C115F95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370BF02E" w14:textId="77777777" w:rsidR="00CA1C0D" w:rsidRDefault="003775A5">
              <w:r>
                <w:t>HH – Hobby Hub</w:t>
              </w:r>
            </w:p>
          </w:tc>
        </w:sdtContent>
      </w:sdt>
      <w:tc>
        <w:tcPr>
          <w:tcW w:w="1440" w:type="dxa"/>
          <w:vAlign w:val="center"/>
        </w:tcPr>
        <w:p w14:paraId="6009D9F1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62F43C74257548F499896451D8C8B59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74FAEC75" w14:textId="77777777" w:rsidR="00CA1C0D" w:rsidRPr="00F22AD8" w:rsidRDefault="00473177">
              <w:pPr>
                <w:rPr>
                  <w:lang w:val="pt-PT"/>
                </w:rPr>
              </w:pPr>
              <w:r>
                <w:rPr>
                  <w:lang w:val="pt-PT"/>
                </w:rPr>
                <w:t>Versão &lt;1.2.0&gt;</w:t>
              </w:r>
            </w:p>
          </w:tc>
        </w:sdtContent>
      </w:sdt>
      <w:tc>
        <w:tcPr>
          <w:tcW w:w="1610" w:type="dxa"/>
          <w:vAlign w:val="center"/>
        </w:tcPr>
        <w:p w14:paraId="594E32A6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31999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fldSimple w:instr=" NUMPAGES ">
            <w:r w:rsidR="00B31999">
              <w:rPr>
                <w:noProof/>
              </w:rPr>
              <w:t>6</w:t>
            </w:r>
          </w:fldSimple>
        </w:p>
      </w:tc>
    </w:tr>
  </w:tbl>
  <w:p w14:paraId="38C93014" w14:textId="77777777" w:rsidR="00CA1C0D" w:rsidRDefault="00CA1C0D" w:rsidP="006A25C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D80D" w14:textId="77777777" w:rsidR="00802335" w:rsidRDefault="00802335">
      <w:r>
        <w:separator/>
      </w:r>
    </w:p>
  </w:footnote>
  <w:footnote w:type="continuationSeparator" w:id="0">
    <w:p w14:paraId="054E8C19" w14:textId="77777777" w:rsidR="00802335" w:rsidRDefault="00802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13FACBD4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10299EB" w14:textId="77777777" w:rsidR="006A25C4" w:rsidRDefault="006A25C4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3BD7AF6D" w14:textId="77777777" w:rsidR="006A25C4" w:rsidRDefault="006A25C4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5C71C761" w14:textId="77777777" w:rsidR="006A25C4" w:rsidRDefault="006A25C4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6" w:dyaOrig="684" w14:anchorId="734586D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2pt">
                <v:imagedata r:id="rId1" o:title=""/>
              </v:shape>
              <o:OLEObject Type="Embed" ProgID="Word.Picture.8" ShapeID="_x0000_i1025" DrawAspect="Content" ObjectID="_1854034924" r:id="rId2"/>
            </w:object>
          </w:r>
        </w:p>
      </w:tc>
    </w:tr>
  </w:tbl>
  <w:p w14:paraId="176A3399" w14:textId="77777777" w:rsidR="006A25C4" w:rsidRDefault="006A25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3439CF9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8429332" w14:textId="77777777" w:rsidR="00152A9F" w:rsidRDefault="00152A9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0D15CE24" w14:textId="77777777" w:rsidR="00152A9F" w:rsidRDefault="00152A9F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189200EA" w14:textId="77777777" w:rsidR="00152A9F" w:rsidRDefault="00152A9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6" w:dyaOrig="684" w14:anchorId="4D51E42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8pt;height:34.2pt">
                <v:imagedata r:id="rId1" o:title=""/>
              </v:shape>
              <o:OLEObject Type="Embed" ProgID="Word.Picture.8" ShapeID="_x0000_i1026" DrawAspect="Content" ObjectID="_1854034925" r:id="rId2"/>
            </w:object>
          </w:r>
        </w:p>
      </w:tc>
    </w:tr>
  </w:tbl>
  <w:p w14:paraId="28DD0795" w14:textId="77777777" w:rsidR="00152A9F" w:rsidRDefault="00152A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0D7FD49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DBAF9FD" w14:textId="77777777" w:rsidR="00DA2E88" w:rsidRDefault="00DA2E88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91545C9" w14:textId="77777777" w:rsidR="00DA2E88" w:rsidRDefault="00DA2E88">
          <w:pPr>
            <w:pStyle w:val="Footer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702318EB" w14:textId="77777777" w:rsidR="00DA2E88" w:rsidRDefault="00DA2E88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6" w:dyaOrig="684" w14:anchorId="59ABAAF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8pt;height:34.2pt">
                <v:imagedata r:id="rId1" o:title=""/>
              </v:shape>
              <o:OLEObject Type="Embed" ProgID="Word.Picture.8" ShapeID="_x0000_i1027" DrawAspect="Content" ObjectID="_1854034926" r:id="rId2"/>
            </w:object>
          </w:r>
        </w:p>
      </w:tc>
    </w:tr>
  </w:tbl>
  <w:p w14:paraId="7C0BDAB4" w14:textId="77777777" w:rsidR="00DA2E88" w:rsidRDefault="00DA2E8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3"/>
      <w:gridCol w:w="6507"/>
      <w:gridCol w:w="1440"/>
    </w:tblGrid>
    <w:tr w:rsidR="00CA1C0D" w14:paraId="2D813E46" w14:textId="77777777" w:rsidTr="002E5A6A">
      <w:trPr>
        <w:cantSplit/>
      </w:trPr>
      <w:tc>
        <w:tcPr>
          <w:tcW w:w="1773" w:type="dxa"/>
          <w:tcBorders>
            <w:bottom w:val="single" w:sz="12" w:space="0" w:color="auto"/>
          </w:tcBorders>
          <w:vAlign w:val="center"/>
        </w:tcPr>
        <w:p w14:paraId="2465A3E8" w14:textId="77777777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</w:t>
          </w:r>
          <w:r w:rsidR="002E5A6A">
            <w:rPr>
              <w:b/>
              <w:bCs/>
              <w:lang w:val="pt-PT"/>
            </w:rPr>
            <w:t xml:space="preserve">Hobby </w:t>
          </w:r>
          <w:proofErr w:type="spellStart"/>
          <w:r w:rsidR="002E5A6A">
            <w:rPr>
              <w:b/>
              <w:bCs/>
              <w:lang w:val="pt-PT"/>
            </w:rPr>
            <w:t>Hub</w:t>
          </w:r>
          <w:proofErr w:type="spellEnd"/>
          <w:r>
            <w:rPr>
              <w:b/>
              <w:bCs/>
              <w:lang w:val="pt-PT"/>
            </w:rPr>
            <w:t>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A2700416D118472E8B881A816DF096D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507" w:type="dxa"/>
              <w:vAlign w:val="center"/>
            </w:tcPr>
            <w:p w14:paraId="6A4DC96E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45356C1C" w14:textId="77777777" w:rsidR="00CA1C0D" w:rsidRDefault="00CA1C0D">
          <w:pPr>
            <w:rPr>
              <w:b/>
            </w:rPr>
          </w:pPr>
        </w:p>
      </w:tc>
    </w:tr>
  </w:tbl>
  <w:p w14:paraId="523EBD93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7F4"/>
    <w:multiLevelType w:val="hybridMultilevel"/>
    <w:tmpl w:val="4AFE6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95CC9"/>
    <w:multiLevelType w:val="hybridMultilevel"/>
    <w:tmpl w:val="818A06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E0594"/>
    <w:multiLevelType w:val="hybridMultilevel"/>
    <w:tmpl w:val="819CCF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21441E"/>
    <w:multiLevelType w:val="hybridMultilevel"/>
    <w:tmpl w:val="607E467E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19537A"/>
    <w:multiLevelType w:val="hybridMultilevel"/>
    <w:tmpl w:val="7338BA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896EF0"/>
    <w:multiLevelType w:val="hybridMultilevel"/>
    <w:tmpl w:val="FE360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72380"/>
    <w:multiLevelType w:val="hybridMultilevel"/>
    <w:tmpl w:val="4D72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508D2"/>
    <w:multiLevelType w:val="hybridMultilevel"/>
    <w:tmpl w:val="EE7224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0515C"/>
    <w:multiLevelType w:val="hybridMultilevel"/>
    <w:tmpl w:val="C4E40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F37BFE"/>
    <w:multiLevelType w:val="hybridMultilevel"/>
    <w:tmpl w:val="FA704D92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5133A1"/>
    <w:multiLevelType w:val="multilevel"/>
    <w:tmpl w:val="65BC53E8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16013973">
    <w:abstractNumId w:val="12"/>
  </w:num>
  <w:num w:numId="2" w16cid:durableId="1847134095">
    <w:abstractNumId w:val="14"/>
  </w:num>
  <w:num w:numId="3" w16cid:durableId="1859077283">
    <w:abstractNumId w:val="14"/>
  </w:num>
  <w:num w:numId="4" w16cid:durableId="1196848557">
    <w:abstractNumId w:val="14"/>
  </w:num>
  <w:num w:numId="5" w16cid:durableId="738404393">
    <w:abstractNumId w:val="14"/>
  </w:num>
  <w:num w:numId="6" w16cid:durableId="2138329033">
    <w:abstractNumId w:val="4"/>
  </w:num>
  <w:num w:numId="7" w16cid:durableId="1410418164">
    <w:abstractNumId w:val="2"/>
  </w:num>
  <w:num w:numId="8" w16cid:durableId="531385513">
    <w:abstractNumId w:val="7"/>
  </w:num>
  <w:num w:numId="9" w16cid:durableId="1516535718">
    <w:abstractNumId w:val="13"/>
  </w:num>
  <w:num w:numId="10" w16cid:durableId="652562227">
    <w:abstractNumId w:val="11"/>
  </w:num>
  <w:num w:numId="11" w16cid:durableId="1306230067">
    <w:abstractNumId w:val="10"/>
  </w:num>
  <w:num w:numId="12" w16cid:durableId="1611165556">
    <w:abstractNumId w:val="6"/>
  </w:num>
  <w:num w:numId="13" w16cid:durableId="933588513">
    <w:abstractNumId w:val="1"/>
  </w:num>
  <w:num w:numId="14" w16cid:durableId="1346514506">
    <w:abstractNumId w:val="9"/>
  </w:num>
  <w:num w:numId="15" w16cid:durableId="1822118625">
    <w:abstractNumId w:val="5"/>
  </w:num>
  <w:num w:numId="16" w16cid:durableId="426119893">
    <w:abstractNumId w:val="3"/>
  </w:num>
  <w:num w:numId="17" w16cid:durableId="1742823646">
    <w:abstractNumId w:val="0"/>
  </w:num>
  <w:num w:numId="18" w16cid:durableId="176332929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A5"/>
    <w:rsid w:val="000346EF"/>
    <w:rsid w:val="00036470"/>
    <w:rsid w:val="000568CE"/>
    <w:rsid w:val="0006541F"/>
    <w:rsid w:val="000B1595"/>
    <w:rsid w:val="000B65A4"/>
    <w:rsid w:val="000D10B2"/>
    <w:rsid w:val="000E553B"/>
    <w:rsid w:val="000E5CBC"/>
    <w:rsid w:val="00117D6E"/>
    <w:rsid w:val="00134755"/>
    <w:rsid w:val="00152A9F"/>
    <w:rsid w:val="00156BB7"/>
    <w:rsid w:val="00170C62"/>
    <w:rsid w:val="00184C3A"/>
    <w:rsid w:val="00195780"/>
    <w:rsid w:val="001F7C4D"/>
    <w:rsid w:val="00232982"/>
    <w:rsid w:val="00271A9A"/>
    <w:rsid w:val="00280DC8"/>
    <w:rsid w:val="002C4CB3"/>
    <w:rsid w:val="002E5A6A"/>
    <w:rsid w:val="00317171"/>
    <w:rsid w:val="00341279"/>
    <w:rsid w:val="0037618A"/>
    <w:rsid w:val="003775A5"/>
    <w:rsid w:val="00391ED3"/>
    <w:rsid w:val="003D28E2"/>
    <w:rsid w:val="00412ACF"/>
    <w:rsid w:val="00424835"/>
    <w:rsid w:val="004262DA"/>
    <w:rsid w:val="00443327"/>
    <w:rsid w:val="00473177"/>
    <w:rsid w:val="00480DDC"/>
    <w:rsid w:val="004E6F6E"/>
    <w:rsid w:val="005371A7"/>
    <w:rsid w:val="0054001E"/>
    <w:rsid w:val="00572868"/>
    <w:rsid w:val="00577A27"/>
    <w:rsid w:val="00591727"/>
    <w:rsid w:val="006A25C4"/>
    <w:rsid w:val="006F3CDE"/>
    <w:rsid w:val="006F6731"/>
    <w:rsid w:val="00706369"/>
    <w:rsid w:val="0074531E"/>
    <w:rsid w:val="00746C91"/>
    <w:rsid w:val="00754E2E"/>
    <w:rsid w:val="007B7D37"/>
    <w:rsid w:val="007C448B"/>
    <w:rsid w:val="007C7B8C"/>
    <w:rsid w:val="00802335"/>
    <w:rsid w:val="00835EF8"/>
    <w:rsid w:val="008535C4"/>
    <w:rsid w:val="008601CF"/>
    <w:rsid w:val="00866C43"/>
    <w:rsid w:val="00866F97"/>
    <w:rsid w:val="008742A2"/>
    <w:rsid w:val="008F5C6A"/>
    <w:rsid w:val="0091283D"/>
    <w:rsid w:val="0095017F"/>
    <w:rsid w:val="00970EC6"/>
    <w:rsid w:val="009844BC"/>
    <w:rsid w:val="0099317F"/>
    <w:rsid w:val="009B1EEF"/>
    <w:rsid w:val="00A17A8E"/>
    <w:rsid w:val="00A40A69"/>
    <w:rsid w:val="00AA04F0"/>
    <w:rsid w:val="00B31999"/>
    <w:rsid w:val="00B422BC"/>
    <w:rsid w:val="00B562B3"/>
    <w:rsid w:val="00B82BA4"/>
    <w:rsid w:val="00B940E5"/>
    <w:rsid w:val="00B94A79"/>
    <w:rsid w:val="00BA55D0"/>
    <w:rsid w:val="00BB3EFF"/>
    <w:rsid w:val="00BB7C2C"/>
    <w:rsid w:val="00BD4D84"/>
    <w:rsid w:val="00C1222B"/>
    <w:rsid w:val="00C22D9B"/>
    <w:rsid w:val="00C357FE"/>
    <w:rsid w:val="00C41174"/>
    <w:rsid w:val="00C57F62"/>
    <w:rsid w:val="00CA1C0D"/>
    <w:rsid w:val="00CC2AD4"/>
    <w:rsid w:val="00CF37F6"/>
    <w:rsid w:val="00D675CB"/>
    <w:rsid w:val="00D70FFA"/>
    <w:rsid w:val="00D77A69"/>
    <w:rsid w:val="00D82CF1"/>
    <w:rsid w:val="00DA2E88"/>
    <w:rsid w:val="00DE041A"/>
    <w:rsid w:val="00E13DF6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B2C52"/>
    <w:rsid w:val="00FC5E20"/>
    <w:rsid w:val="00F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A0F44E"/>
  <w15:docId w15:val="{6AF3A650-A8BA-4066-AC36-A769556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character" w:styleId="PlaceholderText">
    <w:name w:val="Placeholder Text"/>
    <w:basedOn w:val="DefaultParagraphFont"/>
    <w:uiPriority w:val="99"/>
    <w:semiHidden/>
    <w:rsid w:val="006A25C4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A25C4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io\OneDrive\Desktop\Faculdade\Hobby%20Hub%20Projeto\Hobby%20Hub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00416D118472E8B881A816DF09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F0396-9EF3-4FD3-B0CC-9AC43152F4F8}"/>
      </w:docPartPr>
      <w:docPartBody>
        <w:p w:rsidR="00B6691D" w:rsidRDefault="00C61FD7">
          <w:pPr>
            <w:pStyle w:val="A2700416D118472E8B881A816DF096DD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2690A884C19A426BB28FE76B9C115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0B194-4572-4168-8EC2-A6531863B5B4}"/>
      </w:docPartPr>
      <w:docPartBody>
        <w:p w:rsidR="00B6691D" w:rsidRDefault="00C61FD7">
          <w:pPr>
            <w:pStyle w:val="2690A884C19A426BB28FE76B9C115F95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62F43C74257548F499896451D8C8B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9E76A-4E5C-43FD-BF34-AD844A23ECB2}"/>
      </w:docPartPr>
      <w:docPartBody>
        <w:p w:rsidR="00B6691D" w:rsidRDefault="00C61FD7">
          <w:pPr>
            <w:pStyle w:val="62F43C74257548F499896451D8C8B595"/>
          </w:pPr>
          <w:r w:rsidRPr="00A0088E">
            <w:rPr>
              <w:rStyle w:val="PlaceholderText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53"/>
    <w:rsid w:val="000346EF"/>
    <w:rsid w:val="00036470"/>
    <w:rsid w:val="000A76FA"/>
    <w:rsid w:val="000E553B"/>
    <w:rsid w:val="00235332"/>
    <w:rsid w:val="00335E53"/>
    <w:rsid w:val="00341279"/>
    <w:rsid w:val="0074531E"/>
    <w:rsid w:val="00746C91"/>
    <w:rsid w:val="00A97D71"/>
    <w:rsid w:val="00B6691D"/>
    <w:rsid w:val="00C41174"/>
    <w:rsid w:val="00C61FD7"/>
    <w:rsid w:val="00C67A08"/>
    <w:rsid w:val="00C73354"/>
    <w:rsid w:val="00DF594E"/>
    <w:rsid w:val="00E1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2700416D118472E8B881A816DF096DD">
    <w:name w:val="A2700416D118472E8B881A816DF096DD"/>
  </w:style>
  <w:style w:type="paragraph" w:customStyle="1" w:styleId="2690A884C19A426BB28FE76B9C115F95">
    <w:name w:val="2690A884C19A426BB28FE76B9C115F95"/>
  </w:style>
  <w:style w:type="paragraph" w:customStyle="1" w:styleId="62F43C74257548F499896451D8C8B595">
    <w:name w:val="62F43C74257548F499896451D8C8B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F8546-012C-4BC9-9CCA-E9198BD6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Hobby Hub - Visão.dotx</Template>
  <TotalTime>17</TotalTime>
  <Pages>6</Pages>
  <Words>721</Words>
  <Characters>3895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Visão</vt:lpstr>
      <vt:lpstr>Visão</vt:lpstr>
    </vt:vector>
  </TitlesOfParts>
  <Manager>HH – Hobby Hub</Manager>
  <Company/>
  <LinksUpToDate>false</LinksUpToDate>
  <CharactersWithSpaces>4607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&lt;1.2.0&gt;</dc:subject>
  <dc:creator>Fábio Henrique</dc:creator>
  <cp:lastModifiedBy>Fábio Henrique</cp:lastModifiedBy>
  <cp:revision>9</cp:revision>
  <cp:lastPrinted>2026-09-01T13:52:00Z</cp:lastPrinted>
  <dcterms:created xsi:type="dcterms:W3CDTF">2026-08-29T14:22:00Z</dcterms:created>
  <dcterms:modified xsi:type="dcterms:W3CDTF">2026-10-20T23:56:00Z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