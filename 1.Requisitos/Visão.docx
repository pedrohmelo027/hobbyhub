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A5C742" w14:textId="77777777" w:rsidR="006A25C4" w:rsidRPr="005371A7" w:rsidRDefault="006F3CDE" w:rsidP="006F3CDE">
      <w:pPr>
        <w:jc w:val="center"/>
      </w:pPr>
      <w:r w:rsidRPr="005371A7">
        <w:rPr>
          <w:noProof/>
        </w:rPr>
        <w:drawing>
          <wp:inline distT="0" distB="0" distL="0" distR="0" wp14:anchorId="4165F4E6" wp14:editId="7F7103C7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F901" w14:textId="77777777" w:rsidR="006A25C4" w:rsidRPr="005371A7" w:rsidRDefault="006A25C4" w:rsidP="006A25C4"/>
    <w:p w14:paraId="603286E2" w14:textId="77777777" w:rsidR="006A25C4" w:rsidRPr="005371A7" w:rsidRDefault="006A25C4" w:rsidP="006A25C4"/>
    <w:p w14:paraId="0D6D7F0C" w14:textId="77777777" w:rsidR="006A25C4" w:rsidRPr="005371A7" w:rsidRDefault="006A25C4" w:rsidP="006A25C4"/>
    <w:p w14:paraId="3CAF94E6" w14:textId="77777777" w:rsidR="006A25C4" w:rsidRPr="005371A7" w:rsidRDefault="006A25C4" w:rsidP="006A25C4"/>
    <w:p w14:paraId="36F01578" w14:textId="77777777" w:rsidR="006A25C4" w:rsidRPr="005371A7" w:rsidRDefault="006A25C4" w:rsidP="006A25C4"/>
    <w:p w14:paraId="3374753C" w14:textId="77777777" w:rsidR="006A25C4" w:rsidRPr="005371A7" w:rsidRDefault="006A25C4" w:rsidP="006A25C4"/>
    <w:p w14:paraId="15C25411" w14:textId="77777777" w:rsidR="006A25C4" w:rsidRPr="005371A7" w:rsidRDefault="006A25C4" w:rsidP="006A25C4"/>
    <w:p w14:paraId="5B1FDEC6" w14:textId="77777777" w:rsidR="006A25C4" w:rsidRPr="005371A7" w:rsidRDefault="006A25C4" w:rsidP="006A25C4"/>
    <w:p w14:paraId="70B24085" w14:textId="77777777" w:rsidR="006A25C4" w:rsidRPr="005371A7" w:rsidRDefault="006A25C4" w:rsidP="006A25C4"/>
    <w:p w14:paraId="0162326B" w14:textId="77777777" w:rsidR="006A25C4" w:rsidRPr="005371A7" w:rsidRDefault="006A25C4" w:rsidP="006A25C4"/>
    <w:p w14:paraId="2F34EF57" w14:textId="77777777" w:rsidR="006A25C4" w:rsidRPr="005371A7" w:rsidRDefault="006A25C4" w:rsidP="006A25C4"/>
    <w:p w14:paraId="1CCEA67D" w14:textId="77777777" w:rsidR="006A25C4" w:rsidRPr="005371A7" w:rsidRDefault="006A25C4" w:rsidP="006A25C4"/>
    <w:p w14:paraId="3ED5CC22" w14:textId="77777777" w:rsidR="006A25C4" w:rsidRPr="005371A7" w:rsidRDefault="006A25C4" w:rsidP="006A25C4"/>
    <w:p w14:paraId="2B0517D2" w14:textId="77777777" w:rsidR="006A25C4" w:rsidRPr="005371A7" w:rsidRDefault="006A25C4" w:rsidP="006A25C4"/>
    <w:p w14:paraId="7D6F9ED0" w14:textId="77777777" w:rsidR="006A25C4" w:rsidRPr="005371A7" w:rsidRDefault="006A25C4" w:rsidP="006A25C4"/>
    <w:p w14:paraId="3E2C955D" w14:textId="77777777" w:rsidR="006A25C4" w:rsidRPr="005371A7" w:rsidRDefault="006A25C4" w:rsidP="006A25C4"/>
    <w:p w14:paraId="4F6AD7BE" w14:textId="77777777" w:rsidR="006A25C4" w:rsidRPr="005371A7" w:rsidRDefault="006A25C4" w:rsidP="006A25C4"/>
    <w:p w14:paraId="50E36E63" w14:textId="469933FE" w:rsidR="006A25C4" w:rsidRPr="005371A7" w:rsidRDefault="006A25C4" w:rsidP="00FF1726">
      <w:pPr>
        <w:tabs>
          <w:tab w:val="left" w:pos="4184"/>
        </w:tabs>
      </w:pPr>
    </w:p>
    <w:p w14:paraId="400EA80D" w14:textId="77777777" w:rsidR="006A25C4" w:rsidRPr="005371A7" w:rsidRDefault="006A25C4" w:rsidP="006A25C4">
      <w:r w:rsidRPr="005371A7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A2700416D118472E8B881A816DF096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A6A6275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A2700416D118472E8B881A816DF096D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3A6A6275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0D51DDA2" w14:textId="77777777" w:rsidR="006A25C4" w:rsidRPr="005371A7" w:rsidRDefault="006A25C4" w:rsidP="006A25C4"/>
    <w:p w14:paraId="18B03A57" w14:textId="77777777" w:rsidR="006A25C4" w:rsidRPr="005371A7" w:rsidRDefault="006A25C4" w:rsidP="006A25C4"/>
    <w:p w14:paraId="3BBACEB5" w14:textId="77777777" w:rsidR="006A25C4" w:rsidRPr="005371A7" w:rsidRDefault="006A25C4" w:rsidP="006A25C4">
      <w:r w:rsidRPr="005371A7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BE720C7" w14:textId="4FE79F8D" w:rsidR="006A25C4" w:rsidRPr="0037364C" w:rsidRDefault="002E5A6A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  <w:t>Versão &lt;1.1.0&gt;</w:t>
                                </w:r>
                              </w:p>
                            </w:sdtContent>
                          </w:sdt>
                          <w:p w14:paraId="6CE16E26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F4B8B63" w14:textId="77777777" w:rsidR="006A25C4" w:rsidRPr="0037364C" w:rsidRDefault="006A25C4" w:rsidP="006A25C4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063B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BE720C7" w14:textId="4FE79F8D" w:rsidR="006A25C4" w:rsidRPr="0037364C" w:rsidRDefault="002E5A6A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  <w:t>Versão &lt;1.1.0&gt;</w:t>
                          </w:r>
                        </w:p>
                      </w:sdtContent>
                    </w:sdt>
                    <w:p w14:paraId="6CE16E26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1F4B8B63" w14:textId="77777777" w:rsidR="006A25C4" w:rsidRPr="0037364C" w:rsidRDefault="006A25C4" w:rsidP="006A25C4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98CAF3" w14:textId="77777777" w:rsidR="006A25C4" w:rsidRPr="005371A7" w:rsidRDefault="006A25C4" w:rsidP="006A25C4"/>
    <w:p w14:paraId="68AE93E8" w14:textId="77777777" w:rsidR="006A25C4" w:rsidRPr="005371A7" w:rsidRDefault="006A25C4" w:rsidP="006A25C4"/>
    <w:p w14:paraId="0C6D1E00" w14:textId="77777777" w:rsidR="006A25C4" w:rsidRPr="005371A7" w:rsidRDefault="006A25C4" w:rsidP="006A25C4"/>
    <w:p w14:paraId="51249CFF" w14:textId="77777777" w:rsidR="006A25C4" w:rsidRPr="005371A7" w:rsidRDefault="006A25C4" w:rsidP="006A25C4"/>
    <w:p w14:paraId="04A7C8EB" w14:textId="77777777" w:rsidR="006A25C4" w:rsidRPr="005371A7" w:rsidRDefault="006A25C4" w:rsidP="006A25C4"/>
    <w:p w14:paraId="33D39086" w14:textId="77777777" w:rsidR="006A25C4" w:rsidRPr="005371A7" w:rsidRDefault="006A25C4" w:rsidP="006A25C4">
      <w:r w:rsidRPr="005371A7">
        <w:tab/>
      </w:r>
    </w:p>
    <w:p w14:paraId="565C4483" w14:textId="77777777" w:rsidR="006A25C4" w:rsidRPr="005371A7" w:rsidRDefault="006A25C4" w:rsidP="006A25C4"/>
    <w:p w14:paraId="2CBD3BA5" w14:textId="77777777" w:rsidR="006A25C4" w:rsidRPr="005371A7" w:rsidRDefault="006A25C4" w:rsidP="006A25C4"/>
    <w:p w14:paraId="72A5EB8D" w14:textId="77777777" w:rsidR="006A25C4" w:rsidRPr="005371A7" w:rsidRDefault="006A25C4" w:rsidP="006A25C4"/>
    <w:p w14:paraId="624A6C6B" w14:textId="77777777" w:rsidR="006A25C4" w:rsidRPr="005371A7" w:rsidRDefault="006A25C4" w:rsidP="006A25C4"/>
    <w:p w14:paraId="5C2E29CC" w14:textId="77777777" w:rsidR="006A25C4" w:rsidRPr="005371A7" w:rsidRDefault="006A25C4" w:rsidP="006A25C4"/>
    <w:p w14:paraId="72066AA5" w14:textId="77777777" w:rsidR="006A25C4" w:rsidRPr="005371A7" w:rsidRDefault="006A25C4" w:rsidP="006A25C4"/>
    <w:p w14:paraId="7B363F96" w14:textId="77777777" w:rsidR="006A25C4" w:rsidRPr="005371A7" w:rsidRDefault="006A25C4" w:rsidP="006A25C4"/>
    <w:p w14:paraId="6B32633D" w14:textId="77777777" w:rsidR="006A25C4" w:rsidRPr="005371A7" w:rsidRDefault="006A25C4" w:rsidP="006A25C4"/>
    <w:p w14:paraId="0715FDD8" w14:textId="77777777" w:rsidR="006A25C4" w:rsidRPr="005371A7" w:rsidRDefault="006A25C4" w:rsidP="006A25C4"/>
    <w:p w14:paraId="71B8037C" w14:textId="77777777" w:rsidR="006A25C4" w:rsidRPr="005371A7" w:rsidRDefault="006A25C4" w:rsidP="006A25C4"/>
    <w:p w14:paraId="3B6A98D8" w14:textId="77777777" w:rsidR="006A25C4" w:rsidRPr="005371A7" w:rsidRDefault="006A25C4" w:rsidP="006A25C4"/>
    <w:p w14:paraId="0376666C" w14:textId="77777777" w:rsidR="006A25C4" w:rsidRPr="005371A7" w:rsidRDefault="006A25C4" w:rsidP="006A25C4">
      <w:pPr>
        <w:tabs>
          <w:tab w:val="left" w:pos="3700"/>
        </w:tabs>
      </w:pPr>
      <w:r w:rsidRPr="005371A7">
        <w:tab/>
      </w:r>
    </w:p>
    <w:p w14:paraId="7043E970" w14:textId="77777777" w:rsidR="006A25C4" w:rsidRPr="005371A7" w:rsidRDefault="006A25C4" w:rsidP="006A25C4">
      <w:pPr>
        <w:tabs>
          <w:tab w:val="left" w:pos="3700"/>
        </w:tabs>
        <w:sectPr w:rsidR="006A25C4" w:rsidRPr="005371A7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 w:rsidRPr="005371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9B3CE16" w14:textId="3D45ADF7" w:rsidR="006A25C4" w:rsidRPr="00264EFB" w:rsidRDefault="003775A5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HH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–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Hobby Hub</w:t>
                                </w:r>
                              </w:p>
                            </w:sdtContent>
                          </w:sdt>
                          <w:p w14:paraId="21F5D013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A91E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19B3CE16" w14:textId="3D45ADF7" w:rsidR="006A25C4" w:rsidRPr="00264EFB" w:rsidRDefault="003775A5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HH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–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Hobby Hub</w:t>
                          </w:r>
                        </w:p>
                      </w:sdtContent>
                    </w:sdt>
                    <w:p w14:paraId="21F5D013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 w:rsidRPr="005371A7">
        <w:tab/>
      </w:r>
    </w:p>
    <w:p w14:paraId="785F7455" w14:textId="77777777" w:rsidR="00CA1C0D" w:rsidRPr="005371A7" w:rsidRDefault="00E14F8E">
      <w:pPr>
        <w:pStyle w:val="Title"/>
        <w:jc w:val="center"/>
      </w:pPr>
      <w:r w:rsidRPr="005371A7"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:rsidRPr="005371A7" w14:paraId="555F8ED2" w14:textId="77777777" w:rsidTr="00EC38D2">
        <w:trPr>
          <w:trHeight w:val="284"/>
        </w:trPr>
        <w:tc>
          <w:tcPr>
            <w:tcW w:w="1550" w:type="dxa"/>
            <w:shd w:val="clear" w:color="auto" w:fill="C00000"/>
          </w:tcPr>
          <w:p w14:paraId="00FECA75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49A99B6F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0ABCBC42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058EE122" w14:textId="5666819D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  <w:r w:rsidR="00317171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(es)</w:t>
            </w:r>
          </w:p>
        </w:tc>
      </w:tr>
      <w:tr w:rsidR="006A25C4" w:rsidRPr="00CC2AD4" w14:paraId="1DF3B14F" w14:textId="77777777" w:rsidTr="00EC38D2">
        <w:trPr>
          <w:trHeight w:val="284"/>
        </w:trPr>
        <w:tc>
          <w:tcPr>
            <w:tcW w:w="1550" w:type="dxa"/>
          </w:tcPr>
          <w:p w14:paraId="4DF6F457" w14:textId="65471E70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29/08/2026</w:t>
            </w:r>
          </w:p>
          <w:p w14:paraId="16089695" w14:textId="77777777" w:rsidR="006A25C4" w:rsidRPr="00CC2AD4" w:rsidRDefault="006A25C4" w:rsidP="00EC38D2">
            <w:pPr>
              <w:pStyle w:val="Instruo"/>
              <w:rPr>
                <w:i w:val="0"/>
                <w:color w:val="auto"/>
              </w:rPr>
            </w:pPr>
          </w:p>
        </w:tc>
        <w:tc>
          <w:tcPr>
            <w:tcW w:w="1080" w:type="dxa"/>
          </w:tcPr>
          <w:p w14:paraId="628597F6" w14:textId="5E16B5A0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1.0.0</w:t>
            </w:r>
          </w:p>
        </w:tc>
        <w:tc>
          <w:tcPr>
            <w:tcW w:w="4680" w:type="dxa"/>
          </w:tcPr>
          <w:p w14:paraId="3A239D4C" w14:textId="4F379CF1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Preenchimento do documento completo</w:t>
            </w:r>
          </w:p>
        </w:tc>
        <w:tc>
          <w:tcPr>
            <w:tcW w:w="2410" w:type="dxa"/>
          </w:tcPr>
          <w:p w14:paraId="035639CA" w14:textId="755348A4" w:rsidR="006A25C4" w:rsidRPr="00CC2AD4" w:rsidRDefault="00317171" w:rsidP="00EC38D2">
            <w:pPr>
              <w:pStyle w:val="Instruo"/>
              <w:rPr>
                <w:i w:val="0"/>
                <w:color w:val="auto"/>
              </w:rPr>
            </w:pPr>
            <w:proofErr w:type="spellStart"/>
            <w:r>
              <w:rPr>
                <w:i w:val="0"/>
                <w:color w:val="auto"/>
              </w:rPr>
              <w:t>Camilly</w:t>
            </w:r>
            <w:proofErr w:type="spellEnd"/>
            <w:r>
              <w:rPr>
                <w:i w:val="0"/>
                <w:color w:val="auto"/>
              </w:rPr>
              <w:t xml:space="preserve"> Lima Sampaio, Fábio Henrique Santos Barros, Pedro Henrique Melo Nascimento, Vitória </w:t>
            </w:r>
            <w:proofErr w:type="spellStart"/>
            <w:r>
              <w:rPr>
                <w:i w:val="0"/>
                <w:color w:val="auto"/>
              </w:rPr>
              <w:t>Bitencourte</w:t>
            </w:r>
            <w:proofErr w:type="spellEnd"/>
            <w:r>
              <w:rPr>
                <w:i w:val="0"/>
                <w:color w:val="auto"/>
              </w:rPr>
              <w:t xml:space="preserve"> </w:t>
            </w:r>
            <w:proofErr w:type="spellStart"/>
            <w:r>
              <w:rPr>
                <w:i w:val="0"/>
                <w:color w:val="auto"/>
              </w:rPr>
              <w:t>Galliac</w:t>
            </w:r>
            <w:proofErr w:type="spellEnd"/>
          </w:p>
        </w:tc>
      </w:tr>
      <w:tr w:rsidR="006A25C4" w:rsidRPr="005371A7" w14:paraId="15897F73" w14:textId="77777777" w:rsidTr="00EC38D2">
        <w:trPr>
          <w:trHeight w:val="284"/>
        </w:trPr>
        <w:tc>
          <w:tcPr>
            <w:tcW w:w="1550" w:type="dxa"/>
          </w:tcPr>
          <w:p w14:paraId="28E5DCA5" w14:textId="294EC7B7" w:rsidR="006A25C4" w:rsidRPr="005371A7" w:rsidRDefault="002E5A6A" w:rsidP="00EC38D2">
            <w:pPr>
              <w:jc w:val="left"/>
            </w:pPr>
            <w:r>
              <w:t>01/09/2026</w:t>
            </w:r>
          </w:p>
        </w:tc>
        <w:tc>
          <w:tcPr>
            <w:tcW w:w="1080" w:type="dxa"/>
          </w:tcPr>
          <w:p w14:paraId="154E8195" w14:textId="2C19E296" w:rsidR="006A25C4" w:rsidRPr="005371A7" w:rsidRDefault="002E5A6A" w:rsidP="00EC38D2">
            <w:pPr>
              <w:jc w:val="left"/>
            </w:pPr>
            <w:r>
              <w:t>1.1.0</w:t>
            </w:r>
          </w:p>
        </w:tc>
        <w:tc>
          <w:tcPr>
            <w:tcW w:w="4680" w:type="dxa"/>
          </w:tcPr>
          <w:p w14:paraId="7FCDEA38" w14:textId="6141C627" w:rsidR="006A25C4" w:rsidRPr="005371A7" w:rsidRDefault="002E5A6A" w:rsidP="00EC38D2">
            <w:pPr>
              <w:jc w:val="left"/>
            </w:pPr>
            <w:r>
              <w:t>Correções pontuais nos problemas</w:t>
            </w:r>
          </w:p>
        </w:tc>
        <w:tc>
          <w:tcPr>
            <w:tcW w:w="2410" w:type="dxa"/>
          </w:tcPr>
          <w:p w14:paraId="199F7649" w14:textId="545DECDE" w:rsidR="006A25C4" w:rsidRPr="005371A7" w:rsidRDefault="002E5A6A" w:rsidP="00EC38D2">
            <w:pPr>
              <w:jc w:val="left"/>
            </w:pPr>
            <w:r>
              <w:rPr>
                <w:color w:val="auto"/>
              </w:rPr>
              <w:t xml:space="preserve">Alisson da Silva Moura, </w:t>
            </w:r>
            <w:proofErr w:type="spellStart"/>
            <w:r>
              <w:rPr>
                <w:color w:val="auto"/>
              </w:rPr>
              <w:t>Camilly</w:t>
            </w:r>
            <w:proofErr w:type="spellEnd"/>
            <w:r>
              <w:rPr>
                <w:color w:val="auto"/>
              </w:rPr>
              <w:t xml:space="preserve"> Lima Sampaio, Fábio Henrique Santos Barros, Pedro Henrique Melo Nascimento, Vitória </w:t>
            </w:r>
            <w:proofErr w:type="spellStart"/>
            <w:r>
              <w:rPr>
                <w:color w:val="auto"/>
              </w:rPr>
              <w:t>Bitencourte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Galliac</w:t>
            </w:r>
            <w:proofErr w:type="spellEnd"/>
          </w:p>
        </w:tc>
      </w:tr>
      <w:tr w:rsidR="006A25C4" w:rsidRPr="005371A7" w14:paraId="45DDAF43" w14:textId="77777777" w:rsidTr="00EC38D2">
        <w:trPr>
          <w:trHeight w:val="284"/>
        </w:trPr>
        <w:tc>
          <w:tcPr>
            <w:tcW w:w="1550" w:type="dxa"/>
          </w:tcPr>
          <w:p w14:paraId="56EB29B4" w14:textId="77777777" w:rsidR="006A25C4" w:rsidRPr="005371A7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16ABD0CF" w14:textId="77777777" w:rsidR="006A25C4" w:rsidRPr="005371A7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587656AF" w14:textId="77777777" w:rsidR="006A25C4" w:rsidRPr="005371A7" w:rsidRDefault="006A25C4" w:rsidP="00EC38D2">
            <w:pPr>
              <w:jc w:val="left"/>
            </w:pPr>
          </w:p>
        </w:tc>
        <w:tc>
          <w:tcPr>
            <w:tcW w:w="2410" w:type="dxa"/>
          </w:tcPr>
          <w:p w14:paraId="4EE86E56" w14:textId="77777777" w:rsidR="006A25C4" w:rsidRPr="005371A7" w:rsidRDefault="006A25C4" w:rsidP="00EC38D2">
            <w:pPr>
              <w:jc w:val="left"/>
            </w:pPr>
          </w:p>
        </w:tc>
      </w:tr>
    </w:tbl>
    <w:p w14:paraId="649964E5" w14:textId="77777777" w:rsidR="00CA1C0D" w:rsidRPr="005371A7" w:rsidRDefault="00CA1C0D"/>
    <w:p w14:paraId="6BC090F0" w14:textId="77777777" w:rsidR="00CA1C0D" w:rsidRPr="005371A7" w:rsidRDefault="00E14F8E" w:rsidP="00B422BC">
      <w:r w:rsidRPr="005371A7">
        <w:br w:type="page"/>
      </w:r>
      <w:r w:rsidRPr="005371A7">
        <w:lastRenderedPageBreak/>
        <w:t>SUMÁRIO</w:t>
      </w:r>
    </w:p>
    <w:p w14:paraId="558528AB" w14:textId="77777777" w:rsidR="00B31999" w:rsidRPr="005371A7" w:rsidRDefault="00E14F8E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 w:rsidRPr="005371A7">
        <w:rPr>
          <w:rFonts w:cs="Arial"/>
        </w:rPr>
        <w:fldChar w:fldCharType="begin"/>
      </w:r>
      <w:r w:rsidRPr="005371A7">
        <w:rPr>
          <w:rFonts w:cs="Arial"/>
        </w:rPr>
        <w:instrText xml:space="preserve"> TOC \o "1-3" \h \z </w:instrText>
      </w:r>
      <w:r w:rsidRPr="005371A7">
        <w:rPr>
          <w:rFonts w:cs="Arial"/>
        </w:rPr>
        <w:fldChar w:fldCharType="separate"/>
      </w:r>
      <w:hyperlink w:anchor="_Toc41559909" w:history="1">
        <w:r w:rsidR="00B31999" w:rsidRPr="005371A7">
          <w:rPr>
            <w:rStyle w:val="Hyperlink"/>
          </w:rPr>
          <w:t>1. Introdução</w:t>
        </w:r>
        <w:r w:rsidR="00B31999" w:rsidRPr="005371A7">
          <w:rPr>
            <w:webHidden/>
          </w:rPr>
          <w:tab/>
        </w:r>
        <w:r w:rsidR="00B31999" w:rsidRPr="005371A7">
          <w:rPr>
            <w:webHidden/>
          </w:rPr>
          <w:fldChar w:fldCharType="begin"/>
        </w:r>
        <w:r w:rsidR="00B31999" w:rsidRPr="005371A7">
          <w:rPr>
            <w:webHidden/>
          </w:rPr>
          <w:instrText xml:space="preserve"> PAGEREF _Toc41559909 \h </w:instrText>
        </w:r>
        <w:r w:rsidR="00B31999" w:rsidRPr="005371A7">
          <w:rPr>
            <w:webHidden/>
          </w:rPr>
        </w:r>
        <w:r w:rsidR="00B31999" w:rsidRPr="005371A7">
          <w:rPr>
            <w:webHidden/>
          </w:rPr>
          <w:fldChar w:fldCharType="separate"/>
        </w:r>
        <w:r w:rsidR="00B31999" w:rsidRPr="005371A7">
          <w:rPr>
            <w:webHidden/>
          </w:rPr>
          <w:t>4</w:t>
        </w:r>
        <w:r w:rsidR="00B31999" w:rsidRPr="005371A7">
          <w:rPr>
            <w:webHidden/>
          </w:rPr>
          <w:fldChar w:fldCharType="end"/>
        </w:r>
      </w:hyperlink>
    </w:p>
    <w:p w14:paraId="70760E19" w14:textId="77777777" w:rsidR="00B31999" w:rsidRPr="005371A7" w:rsidRDefault="00B31999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Pr="005371A7">
          <w:rPr>
            <w:rStyle w:val="Hyperlink"/>
            <w:lang w:val="pt-PT"/>
          </w:rPr>
          <w:t>1.1. Resumo do Negócio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_Toc41559910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4</w:t>
        </w:r>
        <w:r w:rsidRPr="005371A7">
          <w:rPr>
            <w:webHidden/>
          </w:rPr>
          <w:fldChar w:fldCharType="end"/>
        </w:r>
      </w:hyperlink>
    </w:p>
    <w:p w14:paraId="7C07B716" w14:textId="77777777" w:rsidR="00B31999" w:rsidRPr="005371A7" w:rsidRDefault="00B31999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Pr="005371A7">
          <w:rPr>
            <w:rStyle w:val="Hyperlink"/>
            <w:lang w:val="pt-PT"/>
          </w:rPr>
          <w:t>1.2. Objetivo do Sistema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_Toc41559911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4</w:t>
        </w:r>
        <w:r w:rsidRPr="005371A7">
          <w:rPr>
            <w:webHidden/>
          </w:rPr>
          <w:fldChar w:fldCharType="end"/>
        </w:r>
      </w:hyperlink>
    </w:p>
    <w:p w14:paraId="4F07B74F" w14:textId="77777777" w:rsidR="00B31999" w:rsidRPr="005371A7" w:rsidRDefault="00B31999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Pr="005371A7">
          <w:rPr>
            <w:rStyle w:val="Hyperlink"/>
            <w:lang w:val="pt-PT"/>
          </w:rPr>
          <w:t>1.3. Glossário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_Toc41559912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4</w:t>
        </w:r>
        <w:r w:rsidRPr="005371A7">
          <w:rPr>
            <w:webHidden/>
          </w:rPr>
          <w:fldChar w:fldCharType="end"/>
        </w:r>
      </w:hyperlink>
    </w:p>
    <w:p w14:paraId="76103653" w14:textId="77777777" w:rsidR="00B31999" w:rsidRPr="005371A7" w:rsidRDefault="00B31999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Pr="005371A7">
          <w:rPr>
            <w:rStyle w:val="Hyperlink"/>
            <w:lang w:val="pt-PT"/>
          </w:rPr>
          <w:t>1.4. Referências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_Toc41559913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4</w:t>
        </w:r>
        <w:r w:rsidRPr="005371A7">
          <w:rPr>
            <w:webHidden/>
          </w:rPr>
          <w:fldChar w:fldCharType="end"/>
        </w:r>
      </w:hyperlink>
    </w:p>
    <w:p w14:paraId="67010C2E" w14:textId="77777777" w:rsidR="00B31999" w:rsidRPr="005371A7" w:rsidRDefault="00B31999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Pr="005371A7">
          <w:rPr>
            <w:rStyle w:val="Hyperlink"/>
          </w:rPr>
          <w:t>2. Problema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_Toc41559914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5</w:t>
        </w:r>
        <w:r w:rsidRPr="005371A7">
          <w:rPr>
            <w:webHidden/>
          </w:rPr>
          <w:fldChar w:fldCharType="end"/>
        </w:r>
      </w:hyperlink>
    </w:p>
    <w:p w14:paraId="2E3D2EA2" w14:textId="77777777" w:rsidR="00B31999" w:rsidRPr="005371A7" w:rsidRDefault="00B31999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Pr="005371A7">
          <w:rPr>
            <w:rStyle w:val="Hyperlink"/>
            <w:lang w:val="pt-PT"/>
          </w:rPr>
          <w:t>3. Usuários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_Toc41559915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6</w:t>
        </w:r>
        <w:r w:rsidRPr="005371A7">
          <w:rPr>
            <w:webHidden/>
          </w:rPr>
          <w:fldChar w:fldCharType="end"/>
        </w:r>
      </w:hyperlink>
    </w:p>
    <w:p w14:paraId="7C32C23B" w14:textId="77777777" w:rsidR="00B31999" w:rsidRPr="005371A7" w:rsidRDefault="00B31999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Pr="005371A7">
          <w:rPr>
            <w:rStyle w:val="Hyperlink"/>
            <w:lang w:val="pt-PT"/>
          </w:rPr>
          <w:t>4. Restrições Impostas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_Toc41559916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6</w:t>
        </w:r>
        <w:r w:rsidRPr="005371A7">
          <w:rPr>
            <w:webHidden/>
          </w:rPr>
          <w:fldChar w:fldCharType="end"/>
        </w:r>
      </w:hyperlink>
    </w:p>
    <w:p w14:paraId="42525947" w14:textId="77777777" w:rsidR="00B31999" w:rsidRPr="005371A7" w:rsidRDefault="00B31999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Pr="005371A7">
          <w:rPr>
            <w:rStyle w:val="Hyperlink"/>
            <w:lang w:val="pt-PT"/>
          </w:rPr>
          <w:t>5. Riscos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_Toc41559917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6</w:t>
        </w:r>
        <w:r w:rsidRPr="005371A7">
          <w:rPr>
            <w:webHidden/>
          </w:rPr>
          <w:fldChar w:fldCharType="end"/>
        </w:r>
      </w:hyperlink>
    </w:p>
    <w:p w14:paraId="6C37DEC5" w14:textId="77777777" w:rsidR="00B31999" w:rsidRPr="005371A7" w:rsidRDefault="00B31999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Pr="005371A7">
          <w:rPr>
            <w:rStyle w:val="Hyperlink"/>
            <w:lang w:val="pt-PT"/>
          </w:rPr>
          <w:t>6. Requisitos de Documentação</w:t>
        </w:r>
        <w:r w:rsidRPr="005371A7">
          <w:rPr>
            <w:webHidden/>
          </w:rPr>
          <w:tab/>
        </w:r>
        <w:r w:rsidRPr="005371A7">
          <w:rPr>
            <w:webHidden/>
          </w:rPr>
          <w:fldChar w:fldCharType="begin"/>
        </w:r>
        <w:r w:rsidRPr="005371A7">
          <w:rPr>
            <w:webHidden/>
          </w:rPr>
          <w:instrText xml:space="preserve"> PAGEREF _Toc41559918 \h </w:instrText>
        </w:r>
        <w:r w:rsidRPr="005371A7">
          <w:rPr>
            <w:webHidden/>
          </w:rPr>
        </w:r>
        <w:r w:rsidRPr="005371A7">
          <w:rPr>
            <w:webHidden/>
          </w:rPr>
          <w:fldChar w:fldCharType="separate"/>
        </w:r>
        <w:r w:rsidRPr="005371A7">
          <w:rPr>
            <w:webHidden/>
          </w:rPr>
          <w:t>6</w:t>
        </w:r>
        <w:r w:rsidRPr="005371A7">
          <w:rPr>
            <w:webHidden/>
          </w:rPr>
          <w:fldChar w:fldCharType="end"/>
        </w:r>
      </w:hyperlink>
    </w:p>
    <w:p w14:paraId="366A0D93" w14:textId="77777777" w:rsidR="00CA1C0D" w:rsidRPr="005371A7" w:rsidRDefault="00E14F8E">
      <w:pPr>
        <w:spacing w:before="120" w:after="120"/>
      </w:pPr>
      <w:r w:rsidRPr="005371A7">
        <w:fldChar w:fldCharType="end"/>
      </w:r>
      <w:r w:rsidRPr="005371A7">
        <w:t xml:space="preserve"> </w:t>
      </w:r>
    </w:p>
    <w:p w14:paraId="1D978A5C" w14:textId="77777777" w:rsidR="00CA1C0D" w:rsidRPr="005371A7" w:rsidRDefault="00E14F8E">
      <w:pPr>
        <w:pStyle w:val="Heading1"/>
      </w:pPr>
      <w:r w:rsidRPr="005371A7"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5371A7">
        <w:lastRenderedPageBreak/>
        <w:t>Introdução</w:t>
      </w:r>
      <w:bookmarkEnd w:id="13"/>
    </w:p>
    <w:p w14:paraId="59A3A99C" w14:textId="77777777" w:rsidR="00152A9F" w:rsidRPr="005371A7" w:rsidRDefault="00152A9F" w:rsidP="00152A9F">
      <w:pPr>
        <w:pStyle w:val="Heading2"/>
        <w:rPr>
          <w:lang w:val="pt-PT"/>
        </w:rPr>
      </w:pPr>
      <w:bookmarkStart w:id="14" w:name="_Toc41559910"/>
      <w:r w:rsidRPr="005371A7">
        <w:rPr>
          <w:lang w:val="pt-PT"/>
        </w:rPr>
        <w:t>Resumo do Negócio</w:t>
      </w:r>
      <w:bookmarkEnd w:id="14"/>
    </w:p>
    <w:p w14:paraId="0B978DA8" w14:textId="77777777" w:rsidR="00FB2C52" w:rsidRPr="005371A7" w:rsidRDefault="00FB2C52" w:rsidP="00FB2C52">
      <w:pPr>
        <w:pStyle w:val="Instruo"/>
        <w:rPr>
          <w:i w:val="0"/>
          <w:color w:val="auto"/>
          <w:lang w:val="pt-PT"/>
        </w:rPr>
      </w:pPr>
      <w:bookmarkStart w:id="15" w:name="_Toc41559911"/>
      <w:r w:rsidRPr="005371A7">
        <w:rPr>
          <w:i w:val="0"/>
          <w:color w:val="auto"/>
          <w:lang w:val="pt-PT"/>
        </w:rPr>
        <w:t>A Hobby Hub é uma empresa de software destinada à criação de vínculos e compartilhamento de atividades de lazer a fim de fortalecer e criar comunidades.</w:t>
      </w:r>
    </w:p>
    <w:p w14:paraId="376FE03D" w14:textId="77777777" w:rsidR="008535C4" w:rsidRPr="005371A7" w:rsidRDefault="008535C4" w:rsidP="00970EC6">
      <w:pPr>
        <w:pStyle w:val="Heading2"/>
        <w:rPr>
          <w:lang w:val="pt-PT"/>
        </w:rPr>
      </w:pPr>
      <w:r w:rsidRPr="005371A7">
        <w:rPr>
          <w:lang w:val="pt-PT"/>
        </w:rPr>
        <w:t>Objetivo do Sistema</w:t>
      </w:r>
      <w:bookmarkEnd w:id="15"/>
    </w:p>
    <w:p w14:paraId="39A359A5" w14:textId="5FD7FDF0" w:rsidR="00FB2C52" w:rsidRPr="005371A7" w:rsidRDefault="00FB2C52" w:rsidP="00FB2C52">
      <w:pPr>
        <w:pStyle w:val="Instruo"/>
        <w:rPr>
          <w:i w:val="0"/>
          <w:color w:val="auto"/>
          <w:lang w:val="pt-PT"/>
        </w:rPr>
      </w:pPr>
      <w:bookmarkStart w:id="16" w:name="_Toc41559912"/>
      <w:r w:rsidRPr="005371A7">
        <w:rPr>
          <w:i w:val="0"/>
          <w:color w:val="auto"/>
          <w:lang w:val="pt-PT"/>
        </w:rPr>
        <w:t>O objetivo do sistema é oferecer um espaço que permita a postagem de diários de atividades, o acompanhamento e exploração</w:t>
      </w:r>
      <w:r w:rsidR="008742A2">
        <w:rPr>
          <w:i w:val="0"/>
          <w:color w:val="auto"/>
          <w:lang w:val="pt-PT"/>
        </w:rPr>
        <w:t xml:space="preserve"> de hobbies, a fim de estimular a prática do lazer e reduzir os vícios em redes sociais</w:t>
      </w:r>
      <w:r w:rsidRPr="005371A7">
        <w:rPr>
          <w:i w:val="0"/>
          <w:color w:val="auto"/>
          <w:lang w:val="pt-PT"/>
        </w:rPr>
        <w:t>.</w:t>
      </w:r>
    </w:p>
    <w:p w14:paraId="4E4F1CBF" w14:textId="77777777" w:rsidR="00152A9F" w:rsidRPr="005371A7" w:rsidRDefault="00152A9F" w:rsidP="00152A9F">
      <w:pPr>
        <w:pStyle w:val="Heading2"/>
        <w:rPr>
          <w:lang w:val="pt-PT"/>
        </w:rPr>
      </w:pPr>
      <w:r w:rsidRPr="005371A7">
        <w:rPr>
          <w:lang w:val="pt-PT"/>
        </w:rPr>
        <w:t>Glossário</w:t>
      </w:r>
      <w:bookmarkEnd w:id="16"/>
    </w:p>
    <w:p w14:paraId="761A4D1A" w14:textId="3F67DFE5" w:rsidR="00FB2C52" w:rsidRPr="005371A7" w:rsidRDefault="00FB2C52" w:rsidP="00FB2C52">
      <w:pPr>
        <w:rPr>
          <w:lang w:val="pt-PT" w:eastAsia="en-US"/>
        </w:rPr>
      </w:pPr>
      <w:r w:rsidRPr="005371A7">
        <w:rPr>
          <w:lang w:val="pt-PT" w:eastAsia="en-US"/>
        </w:rPr>
        <w:t>Hobby – atividade de lazer, passatempo, recreação.</w:t>
      </w:r>
    </w:p>
    <w:p w14:paraId="68447AFB" w14:textId="77777777" w:rsidR="00152A9F" w:rsidRPr="005371A7" w:rsidRDefault="00152A9F" w:rsidP="00152A9F">
      <w:pPr>
        <w:pStyle w:val="Heading2"/>
        <w:rPr>
          <w:lang w:val="pt-PT"/>
        </w:rPr>
      </w:pPr>
      <w:bookmarkStart w:id="17" w:name="_Toc41559913"/>
      <w:r w:rsidRPr="005371A7">
        <w:rPr>
          <w:lang w:val="pt-PT"/>
        </w:rPr>
        <w:t>Referências</w:t>
      </w:r>
      <w:bookmarkEnd w:id="17"/>
    </w:p>
    <w:p w14:paraId="262EEF8A" w14:textId="50E96EBC" w:rsidR="00152A9F" w:rsidRPr="005371A7" w:rsidRDefault="00FB2C52" w:rsidP="00152A9F">
      <w:pPr>
        <w:pStyle w:val="Instruo"/>
        <w:rPr>
          <w:i w:val="0"/>
          <w:color w:val="auto"/>
          <w:lang w:val="pt-PT"/>
        </w:rPr>
      </w:pPr>
      <w:r w:rsidRPr="005371A7">
        <w:rPr>
          <w:i w:val="0"/>
          <w:color w:val="auto"/>
          <w:lang w:val="pt-PT"/>
        </w:rPr>
        <w:t>N/A</w:t>
      </w:r>
    </w:p>
    <w:p w14:paraId="71A83A60" w14:textId="77777777" w:rsidR="0091283D" w:rsidRPr="005371A7" w:rsidRDefault="0091283D" w:rsidP="0091283D">
      <w:pPr>
        <w:rPr>
          <w:lang w:val="pt-PT"/>
        </w:rPr>
      </w:pPr>
    </w:p>
    <w:p w14:paraId="5DD46C62" w14:textId="77777777" w:rsidR="0091283D" w:rsidRPr="005371A7" w:rsidRDefault="0091283D" w:rsidP="0091283D">
      <w:pPr>
        <w:rPr>
          <w:lang w:val="pt-PT"/>
        </w:rPr>
      </w:pPr>
    </w:p>
    <w:p w14:paraId="394EE104" w14:textId="77777777" w:rsidR="00152A9F" w:rsidRPr="005371A7" w:rsidRDefault="00152A9F" w:rsidP="00152A9F">
      <w:pPr>
        <w:tabs>
          <w:tab w:val="left" w:pos="3700"/>
        </w:tabs>
        <w:sectPr w:rsidR="00152A9F" w:rsidRPr="005371A7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44CDA96D" w14:textId="6C4B1750" w:rsidR="00184C3A" w:rsidRPr="005371A7" w:rsidRDefault="00E14F8E" w:rsidP="00184C3A">
      <w:pPr>
        <w:pStyle w:val="Heading1"/>
      </w:pPr>
      <w:bookmarkStart w:id="18" w:name="_Toc41559914"/>
      <w:r w:rsidRPr="005371A7">
        <w:lastRenderedPageBreak/>
        <w:t>Problema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2715"/>
        <w:gridCol w:w="3717"/>
        <w:gridCol w:w="5246"/>
      </w:tblGrid>
      <w:tr w:rsidR="00480DDC" w:rsidRPr="005371A7" w14:paraId="47FF9E17" w14:textId="77777777" w:rsidTr="00CC2AD4">
        <w:tc>
          <w:tcPr>
            <w:tcW w:w="3450" w:type="dxa"/>
            <w:shd w:val="pct5" w:color="auto" w:fill="auto"/>
          </w:tcPr>
          <w:p w14:paraId="20E98EBF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715" w:type="dxa"/>
            <w:shd w:val="pct5" w:color="auto" w:fill="auto"/>
          </w:tcPr>
          <w:p w14:paraId="3B15E830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717" w:type="dxa"/>
            <w:shd w:val="pct5" w:color="auto" w:fill="auto"/>
          </w:tcPr>
          <w:p w14:paraId="5279591F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246" w:type="dxa"/>
            <w:shd w:val="pct5" w:color="auto" w:fill="auto"/>
          </w:tcPr>
          <w:p w14:paraId="145CD261" w14:textId="77777777" w:rsidR="00184C3A" w:rsidRPr="005371A7" w:rsidRDefault="00152A9F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Necessidades</w:t>
            </w:r>
            <w:r w:rsidR="0095017F" w:rsidRPr="005371A7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95017F" w:rsidRPr="005371A7" w14:paraId="20083C33" w14:textId="77777777" w:rsidTr="00CC2AD4">
        <w:tc>
          <w:tcPr>
            <w:tcW w:w="3450" w:type="dxa"/>
          </w:tcPr>
          <w:p w14:paraId="4833C853" w14:textId="2FEA0A2F" w:rsidR="0095017F" w:rsidRPr="00D70FFA" w:rsidRDefault="005371A7" w:rsidP="00480DDC">
            <w:pPr>
              <w:pStyle w:val="Instruo"/>
              <w:rPr>
                <w:i w:val="0"/>
                <w:color w:val="auto"/>
              </w:rPr>
            </w:pPr>
            <w:r w:rsidRPr="00D70FFA">
              <w:rPr>
                <w:i w:val="0"/>
                <w:color w:val="auto"/>
              </w:rPr>
              <w:t>Ausência de plataformas dedicadas ao compartilhamento de atividades de lazer</w:t>
            </w:r>
            <w:r w:rsidR="00D70FFA" w:rsidRPr="00D70FFA">
              <w:rPr>
                <w:i w:val="0"/>
                <w:color w:val="auto"/>
              </w:rPr>
              <w:t>.</w:t>
            </w:r>
          </w:p>
          <w:p w14:paraId="05990567" w14:textId="77777777" w:rsidR="0095017F" w:rsidRPr="00D70FFA" w:rsidRDefault="0095017F" w:rsidP="0095017F">
            <w:pPr>
              <w:rPr>
                <w:color w:val="auto"/>
              </w:rPr>
            </w:pPr>
          </w:p>
          <w:p w14:paraId="5A70ED73" w14:textId="77777777" w:rsidR="0095017F" w:rsidRPr="00D70FFA" w:rsidRDefault="0095017F" w:rsidP="0095017F">
            <w:pPr>
              <w:rPr>
                <w:color w:val="auto"/>
              </w:rPr>
            </w:pPr>
          </w:p>
        </w:tc>
        <w:tc>
          <w:tcPr>
            <w:tcW w:w="2715" w:type="dxa"/>
          </w:tcPr>
          <w:p w14:paraId="395234FC" w14:textId="485009BE" w:rsidR="00D70FFA" w:rsidRPr="00CC2AD4" w:rsidRDefault="00D70FFA" w:rsidP="00CC2AD4">
            <w:pPr>
              <w:pStyle w:val="Instruo"/>
              <w:numPr>
                <w:ilvl w:val="0"/>
                <w:numId w:val="11"/>
              </w:numPr>
              <w:rPr>
                <w:i w:val="0"/>
                <w:color w:val="auto"/>
              </w:rPr>
            </w:pPr>
            <w:r w:rsidRPr="00D70FFA">
              <w:rPr>
                <w:i w:val="0"/>
                <w:color w:val="auto"/>
              </w:rPr>
              <w:t xml:space="preserve">Pessoas que querem compartilhar seu </w:t>
            </w:r>
            <w:r w:rsidR="002E5A6A">
              <w:rPr>
                <w:i w:val="0"/>
                <w:color w:val="auto"/>
              </w:rPr>
              <w:t>lazer</w:t>
            </w:r>
          </w:p>
        </w:tc>
        <w:tc>
          <w:tcPr>
            <w:tcW w:w="3717" w:type="dxa"/>
          </w:tcPr>
          <w:p w14:paraId="501C4C2E" w14:textId="77777777" w:rsidR="002E5A6A" w:rsidRDefault="002E5A6A" w:rsidP="008742A2">
            <w:pPr>
              <w:pStyle w:val="Instruo"/>
              <w:numPr>
                <w:ilvl w:val="0"/>
                <w:numId w:val="12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Insatisfação do usuário quanto ao compartilhamento de atividades de lazer</w:t>
            </w:r>
          </w:p>
          <w:p w14:paraId="21C78A14" w14:textId="14D2134B" w:rsidR="002E5A6A" w:rsidRPr="002E5A6A" w:rsidRDefault="002E5A6A" w:rsidP="008742A2">
            <w:pPr>
              <w:pStyle w:val="ListParagraph"/>
              <w:numPr>
                <w:ilvl w:val="0"/>
                <w:numId w:val="12"/>
              </w:numPr>
              <w:jc w:val="left"/>
            </w:pPr>
            <w:r>
              <w:t>Dificuldade de encontrar pessoas que dividem os mesmos interesses</w:t>
            </w:r>
          </w:p>
        </w:tc>
        <w:tc>
          <w:tcPr>
            <w:tcW w:w="5246" w:type="dxa"/>
          </w:tcPr>
          <w:p w14:paraId="15C435ED" w14:textId="5F106502" w:rsidR="00D77A69" w:rsidRDefault="00D70FFA" w:rsidP="00D70FFA">
            <w:pPr>
              <w:tabs>
                <w:tab w:val="left" w:pos="1604"/>
              </w:tabs>
              <w:rPr>
                <w:lang w:val="pt-PT"/>
              </w:rPr>
            </w:pPr>
            <w:r>
              <w:rPr>
                <w:lang w:val="pt-PT"/>
              </w:rPr>
              <w:t xml:space="preserve">Eu sou uma pessoa que gosta de andar de bicicleta e gostaria de </w:t>
            </w:r>
            <w:r w:rsidR="00CC2AD4">
              <w:rPr>
                <w:lang w:val="pt-PT"/>
              </w:rPr>
              <w:t xml:space="preserve">encontrar </w:t>
            </w:r>
            <w:r>
              <w:rPr>
                <w:lang w:val="pt-PT"/>
              </w:rPr>
              <w:t>uma comunidade</w:t>
            </w:r>
            <w:r w:rsidR="00CC2AD4">
              <w:rPr>
                <w:lang w:val="pt-PT"/>
              </w:rPr>
              <w:t xml:space="preserve"> de </w:t>
            </w:r>
            <w:r>
              <w:rPr>
                <w:lang w:val="pt-PT"/>
              </w:rPr>
              <w:t>pessoas que compartilham desse mesmo interesse</w:t>
            </w:r>
            <w:r w:rsidR="00CC2AD4">
              <w:rPr>
                <w:lang w:val="pt-PT"/>
              </w:rPr>
              <w:t>.</w:t>
            </w:r>
          </w:p>
          <w:p w14:paraId="7C4E23B9" w14:textId="77777777" w:rsidR="002E5A6A" w:rsidRDefault="002E5A6A" w:rsidP="00D70FFA">
            <w:pPr>
              <w:tabs>
                <w:tab w:val="left" w:pos="1604"/>
              </w:tabs>
              <w:rPr>
                <w:lang w:val="pt-PT"/>
              </w:rPr>
            </w:pPr>
          </w:p>
          <w:p w14:paraId="23557222" w14:textId="7C35D213" w:rsidR="00D77A69" w:rsidRPr="005371A7" w:rsidRDefault="002E5A6A" w:rsidP="008742A2">
            <w:pPr>
              <w:tabs>
                <w:tab w:val="left" w:pos="1604"/>
              </w:tabs>
              <w:rPr>
                <w:lang w:val="pt-PT"/>
              </w:rPr>
            </w:pPr>
            <w:r>
              <w:rPr>
                <w:lang w:val="pt-PT"/>
              </w:rPr>
              <w:t>Eu gostaria de explorar novas atividades de lazer.</w:t>
            </w:r>
          </w:p>
        </w:tc>
      </w:tr>
      <w:tr w:rsidR="00CC2AD4" w:rsidRPr="005371A7" w14:paraId="3954EBB7" w14:textId="77777777" w:rsidTr="00CC2AD4">
        <w:tc>
          <w:tcPr>
            <w:tcW w:w="3450" w:type="dxa"/>
          </w:tcPr>
          <w:p w14:paraId="329AD65B" w14:textId="2F8A4D1A" w:rsidR="00CC2AD4" w:rsidRPr="00CC2AD4" w:rsidRDefault="002E5A6A" w:rsidP="00480DDC">
            <w:pPr>
              <w:pStyle w:val="Instru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Vício em redes sociais</w:t>
            </w:r>
          </w:p>
        </w:tc>
        <w:tc>
          <w:tcPr>
            <w:tcW w:w="2715" w:type="dxa"/>
          </w:tcPr>
          <w:p w14:paraId="791E2CCF" w14:textId="06D64FB4" w:rsidR="00CC2AD4" w:rsidRPr="00D70FFA" w:rsidRDefault="00CC2AD4" w:rsidP="00CC2AD4">
            <w:pPr>
              <w:pStyle w:val="Instruo"/>
              <w:numPr>
                <w:ilvl w:val="0"/>
                <w:numId w:val="13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Usuários de rede social, como um todo</w:t>
            </w:r>
          </w:p>
        </w:tc>
        <w:tc>
          <w:tcPr>
            <w:tcW w:w="3717" w:type="dxa"/>
          </w:tcPr>
          <w:p w14:paraId="0EEEA898" w14:textId="7BB9550F" w:rsidR="00CC2AD4" w:rsidRDefault="00CC2AD4" w:rsidP="008742A2">
            <w:pPr>
              <w:pStyle w:val="Instruo"/>
              <w:numPr>
                <w:ilvl w:val="0"/>
                <w:numId w:val="14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Consumo passivo</w:t>
            </w:r>
          </w:p>
          <w:p w14:paraId="5AA1D850" w14:textId="77777777" w:rsidR="00CC2AD4" w:rsidRDefault="00CC2AD4" w:rsidP="008742A2">
            <w:pPr>
              <w:pStyle w:val="ListParagraph"/>
              <w:numPr>
                <w:ilvl w:val="0"/>
                <w:numId w:val="14"/>
              </w:numPr>
              <w:jc w:val="left"/>
            </w:pPr>
            <w:r>
              <w:t>Homogeneização de interesses</w:t>
            </w:r>
          </w:p>
          <w:p w14:paraId="15A9F38B" w14:textId="695DF7F7" w:rsidR="00CC2AD4" w:rsidRPr="00CC2AD4" w:rsidRDefault="00CC2AD4" w:rsidP="008742A2">
            <w:pPr>
              <w:pStyle w:val="ListParagraph"/>
              <w:numPr>
                <w:ilvl w:val="0"/>
                <w:numId w:val="14"/>
              </w:numPr>
              <w:jc w:val="left"/>
            </w:pPr>
            <w:r>
              <w:t>Redução do repertório cultural</w:t>
            </w:r>
          </w:p>
        </w:tc>
        <w:tc>
          <w:tcPr>
            <w:tcW w:w="5246" w:type="dxa"/>
          </w:tcPr>
          <w:p w14:paraId="46A8A547" w14:textId="116E65D7" w:rsidR="00CC2AD4" w:rsidRPr="00CC2AD4" w:rsidRDefault="00CC2AD4" w:rsidP="00480DDC">
            <w:pPr>
              <w:pStyle w:val="Instruo"/>
              <w:rPr>
                <w:i w:val="0"/>
                <w:color w:val="auto"/>
                <w:lang w:val="pt-PT"/>
              </w:rPr>
            </w:pPr>
            <w:r w:rsidRPr="00CC2AD4">
              <w:rPr>
                <w:i w:val="0"/>
                <w:color w:val="auto"/>
                <w:lang w:val="pt-PT"/>
              </w:rPr>
              <w:t xml:space="preserve">Eu, como jovem, gostaria de uma plataforma na qual eu </w:t>
            </w:r>
            <w:r w:rsidR="002E5A6A">
              <w:rPr>
                <w:i w:val="0"/>
                <w:color w:val="auto"/>
                <w:lang w:val="pt-PT"/>
              </w:rPr>
              <w:t>fosse incentivado a deixar um pouco as telas e procurar novas atividades</w:t>
            </w:r>
            <w:r w:rsidRPr="00CC2AD4">
              <w:rPr>
                <w:i w:val="0"/>
                <w:color w:val="auto"/>
                <w:lang w:val="pt-PT"/>
              </w:rPr>
              <w:t>.</w:t>
            </w:r>
          </w:p>
          <w:p w14:paraId="33F0D62A" w14:textId="77777777" w:rsidR="00CC2AD4" w:rsidRPr="00CC2AD4" w:rsidRDefault="00CC2AD4" w:rsidP="00CC2AD4">
            <w:pPr>
              <w:rPr>
                <w:lang w:val="pt-PT"/>
              </w:rPr>
            </w:pPr>
          </w:p>
        </w:tc>
      </w:tr>
    </w:tbl>
    <w:p w14:paraId="76FA2CB1" w14:textId="77777777" w:rsidR="00D77A69" w:rsidRPr="005371A7" w:rsidRDefault="00D77A69" w:rsidP="00D77A69">
      <w:pPr>
        <w:rPr>
          <w:lang w:val="pt-PT"/>
        </w:rPr>
      </w:pPr>
    </w:p>
    <w:p w14:paraId="76917D08" w14:textId="77777777" w:rsidR="00DA2E88" w:rsidRPr="005371A7" w:rsidRDefault="00DA2E88" w:rsidP="00D77A69">
      <w:pPr>
        <w:rPr>
          <w:lang w:val="pt-PT"/>
        </w:rPr>
      </w:pPr>
    </w:p>
    <w:p w14:paraId="46768A20" w14:textId="77777777" w:rsidR="00DA2E88" w:rsidRPr="005371A7" w:rsidRDefault="00DA2E88" w:rsidP="00DA2E88">
      <w:pPr>
        <w:rPr>
          <w:lang w:val="pt-PT"/>
        </w:rPr>
      </w:pPr>
    </w:p>
    <w:p w14:paraId="4C9DCEF5" w14:textId="77777777" w:rsidR="00DA2E88" w:rsidRPr="005371A7" w:rsidRDefault="00DA2E88" w:rsidP="00DA2E88">
      <w:pPr>
        <w:tabs>
          <w:tab w:val="left" w:pos="3700"/>
        </w:tabs>
        <w:sectPr w:rsidR="00DA2E88" w:rsidRPr="005371A7" w:rsidSect="00DA2E88">
          <w:headerReference w:type="first" r:id="rId13"/>
          <w:footerReference w:type="first" r:id="rId14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5D1964F8" w14:textId="77777777" w:rsidR="00DA2E88" w:rsidRPr="00CC2AD4" w:rsidRDefault="00DA2E88" w:rsidP="00D77A69"/>
    <w:p w14:paraId="32436160" w14:textId="77777777" w:rsidR="0037618A" w:rsidRPr="005371A7" w:rsidRDefault="0037618A" w:rsidP="0037618A">
      <w:pPr>
        <w:pStyle w:val="Heading1"/>
        <w:rPr>
          <w:lang w:val="pt-PT"/>
        </w:rPr>
      </w:pPr>
      <w:bookmarkStart w:id="19" w:name="_Toc41559915"/>
      <w:r w:rsidRPr="005371A7"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362"/>
        <w:gridCol w:w="6203"/>
      </w:tblGrid>
      <w:tr w:rsidR="0091283D" w:rsidRPr="005371A7" w14:paraId="623A4250" w14:textId="77777777" w:rsidTr="00DA2E88">
        <w:tc>
          <w:tcPr>
            <w:tcW w:w="0" w:type="auto"/>
            <w:shd w:val="pct5" w:color="auto" w:fill="auto"/>
          </w:tcPr>
          <w:p w14:paraId="5DFB6D33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119928C1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3BBD24D1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Responsabilidades</w:t>
            </w:r>
          </w:p>
        </w:tc>
      </w:tr>
      <w:tr w:rsidR="0091283D" w:rsidRPr="005371A7" w14:paraId="0E401296" w14:textId="77777777" w:rsidTr="00DA2E88">
        <w:tc>
          <w:tcPr>
            <w:tcW w:w="0" w:type="auto"/>
          </w:tcPr>
          <w:p w14:paraId="5D69B421" w14:textId="17513984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Lucas Pereira</w:t>
            </w:r>
          </w:p>
        </w:tc>
        <w:tc>
          <w:tcPr>
            <w:tcW w:w="0" w:type="auto"/>
          </w:tcPr>
          <w:p w14:paraId="3E2B852D" w14:textId="3983164C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Usuário Entusiasta (</w:t>
            </w:r>
            <w:proofErr w:type="spellStart"/>
            <w:r w:rsidRPr="007C7B8C">
              <w:rPr>
                <w:i w:val="0"/>
                <w:color w:val="auto"/>
              </w:rPr>
              <w:t>Ex</w:t>
            </w:r>
            <w:proofErr w:type="spellEnd"/>
            <w:r w:rsidRPr="007C7B8C">
              <w:rPr>
                <w:i w:val="0"/>
                <w:color w:val="auto"/>
              </w:rPr>
              <w:t>: Ciclista)</w:t>
            </w:r>
          </w:p>
        </w:tc>
        <w:tc>
          <w:tcPr>
            <w:tcW w:w="0" w:type="auto"/>
          </w:tcPr>
          <w:p w14:paraId="36F5C980" w14:textId="5E4869CA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Registrar seus diários de atividades, compartilhar rotas e conquistas, e atuar como um criador ativo para engajar e construir uma comunidade com pessoas que compartilham do mesmo interesse (ciclismo).</w:t>
            </w:r>
          </w:p>
        </w:tc>
      </w:tr>
      <w:tr w:rsidR="0091283D" w:rsidRPr="005371A7" w14:paraId="5658178E" w14:textId="77777777" w:rsidTr="00DA2E88">
        <w:tc>
          <w:tcPr>
            <w:tcW w:w="0" w:type="auto"/>
          </w:tcPr>
          <w:p w14:paraId="4B15CB39" w14:textId="5A4719C8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Marina Santos</w:t>
            </w:r>
          </w:p>
        </w:tc>
        <w:tc>
          <w:tcPr>
            <w:tcW w:w="0" w:type="auto"/>
          </w:tcPr>
          <w:p w14:paraId="1E223588" w14:textId="3E52B508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Usuária Exploradora (Jovem/Estudante)</w:t>
            </w:r>
          </w:p>
        </w:tc>
        <w:tc>
          <w:tcPr>
            <w:tcW w:w="0" w:type="auto"/>
          </w:tcPr>
          <w:p w14:paraId="216C647F" w14:textId="42FE21C2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Navegar pela plataforma com o objetivo de descobrir novos hobbies e expandir seu repertório cultural. Suas principais ações envolvem a busca ativa por comunidades e o consumo de conteúdo orgânico, livre de algoritmos viciantes.</w:t>
            </w:r>
          </w:p>
        </w:tc>
      </w:tr>
      <w:tr w:rsidR="0091283D" w:rsidRPr="005371A7" w14:paraId="453A65FD" w14:textId="77777777" w:rsidTr="00DA2E88">
        <w:tc>
          <w:tcPr>
            <w:tcW w:w="0" w:type="auto"/>
          </w:tcPr>
          <w:p w14:paraId="0C8C7E00" w14:textId="16FF0DED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Roberto Almeida</w:t>
            </w:r>
          </w:p>
        </w:tc>
        <w:tc>
          <w:tcPr>
            <w:tcW w:w="0" w:type="auto"/>
          </w:tcPr>
          <w:p w14:paraId="04CA908F" w14:textId="78BA8896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Usuário Foco em Bem-Estar</w:t>
            </w:r>
          </w:p>
        </w:tc>
        <w:tc>
          <w:tcPr>
            <w:tcW w:w="0" w:type="auto"/>
          </w:tcPr>
          <w:p w14:paraId="6A186728" w14:textId="09F4B2D6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Utilizar a aplicação como um refúgio das redes sociais tradicionais. Seu foco é documentar o progresso diário em atividades manuais, interagindo de maneira saudável e livre do estímulo ao consumismo e da comparação social.</w:t>
            </w:r>
          </w:p>
        </w:tc>
      </w:tr>
      <w:tr w:rsidR="007C7B8C" w:rsidRPr="005371A7" w14:paraId="18EEBD75" w14:textId="77777777" w:rsidTr="00DA2E88">
        <w:tc>
          <w:tcPr>
            <w:tcW w:w="0" w:type="auto"/>
          </w:tcPr>
          <w:p w14:paraId="381DDCEE" w14:textId="145C7AAB" w:rsidR="007C7B8C" w:rsidRPr="007C7B8C" w:rsidRDefault="007C7B8C" w:rsidP="00523697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Equipe Hobby Hub</w:t>
            </w:r>
          </w:p>
        </w:tc>
        <w:tc>
          <w:tcPr>
            <w:tcW w:w="0" w:type="auto"/>
          </w:tcPr>
          <w:p w14:paraId="6CB17252" w14:textId="252E25C5" w:rsidR="007C7B8C" w:rsidRPr="007C7B8C" w:rsidRDefault="007C7B8C" w:rsidP="00523697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Administrador / Moderador do Sistema</w:t>
            </w:r>
          </w:p>
        </w:tc>
        <w:tc>
          <w:tcPr>
            <w:tcW w:w="0" w:type="auto"/>
          </w:tcPr>
          <w:p w14:paraId="6E7BA826" w14:textId="70C3512C" w:rsidR="007C7B8C" w:rsidRPr="007C7B8C" w:rsidRDefault="007C7B8C" w:rsidP="0091283D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Garantir o cumprimento das diretrizes de uma plataforma não monetizada e focada no usuário. Responsável por moderar conteúdos, gerenciar denúncias e assegurar que a plataforma se mantenha um ambiente seguro, livre de publicidade invasiva.</w:t>
            </w:r>
          </w:p>
        </w:tc>
      </w:tr>
    </w:tbl>
    <w:p w14:paraId="6C67696F" w14:textId="77777777" w:rsidR="0037618A" w:rsidRPr="005371A7" w:rsidRDefault="0037618A" w:rsidP="0037618A">
      <w:pPr>
        <w:rPr>
          <w:lang w:val="pt-PT"/>
        </w:rPr>
      </w:pPr>
    </w:p>
    <w:p w14:paraId="5644AEF3" w14:textId="77777777" w:rsidR="00CA1C0D" w:rsidRPr="005371A7" w:rsidRDefault="00E14F8E">
      <w:pPr>
        <w:pStyle w:val="Heading1"/>
        <w:rPr>
          <w:lang w:val="pt-PT"/>
        </w:rPr>
      </w:pPr>
      <w:bookmarkStart w:id="20" w:name="_Toc41559916"/>
      <w:r w:rsidRPr="005371A7">
        <w:rPr>
          <w:lang w:val="pt-PT"/>
        </w:rPr>
        <w:t>Restrições Impostas</w:t>
      </w:r>
      <w:bookmarkEnd w:id="20"/>
    </w:p>
    <w:p w14:paraId="58A665DB" w14:textId="77777777" w:rsidR="00BD4D84" w:rsidRPr="00317171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ser uma aplicação web;</w:t>
      </w:r>
    </w:p>
    <w:p w14:paraId="029E6791" w14:textId="77777777" w:rsidR="00BD4D84" w:rsidRPr="00317171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rodar em qualquer sistema operacional;</w:t>
      </w:r>
    </w:p>
    <w:p w14:paraId="11F7D376" w14:textId="77777777" w:rsidR="000568CE" w:rsidRPr="00317171" w:rsidRDefault="000568CE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usar a linguagem de programação Java;</w:t>
      </w:r>
    </w:p>
    <w:p w14:paraId="7DE1059B" w14:textId="77777777" w:rsidR="007C7B8C" w:rsidRPr="00317171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ser entregue até Dezembro de 20</w:t>
      </w:r>
      <w:r w:rsidR="000568CE" w:rsidRPr="00317171">
        <w:rPr>
          <w:i w:val="0"/>
          <w:color w:val="auto"/>
          <w:lang w:val="pt-PT"/>
        </w:rPr>
        <w:t>2</w:t>
      </w:r>
      <w:r w:rsidR="007C7B8C" w:rsidRPr="00317171">
        <w:rPr>
          <w:i w:val="0"/>
          <w:color w:val="auto"/>
          <w:lang w:val="pt-PT"/>
        </w:rPr>
        <w:t>6</w:t>
      </w:r>
      <w:r w:rsidRPr="00317171">
        <w:rPr>
          <w:i w:val="0"/>
          <w:color w:val="auto"/>
          <w:lang w:val="pt-PT"/>
        </w:rPr>
        <w:t>;</w:t>
      </w:r>
    </w:p>
    <w:p w14:paraId="3CA110AE" w14:textId="5FCAB6FD" w:rsidR="007C7B8C" w:rsidRPr="00317171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usar o framework Springboot;</w:t>
      </w:r>
    </w:p>
    <w:p w14:paraId="528CEDA0" w14:textId="53459683" w:rsidR="007C7B8C" w:rsidRPr="00317171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rodar em qualquer navegador</w:t>
      </w:r>
      <w:r w:rsidR="002E5A6A">
        <w:rPr>
          <w:i w:val="0"/>
          <w:color w:val="auto"/>
          <w:lang w:val="pt-PT"/>
        </w:rPr>
        <w:t>;</w:t>
      </w:r>
    </w:p>
    <w:p w14:paraId="2B1C5501" w14:textId="6184E6CF" w:rsidR="00CA1C0D" w:rsidRPr="00317171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Deve funcionar bem em qualquer dispositivo</w:t>
      </w:r>
      <w:r w:rsidR="00317171">
        <w:rPr>
          <w:i w:val="0"/>
          <w:color w:val="auto"/>
          <w:lang w:val="pt-PT"/>
        </w:rPr>
        <w:t>.</w:t>
      </w:r>
    </w:p>
    <w:p w14:paraId="09B9917E" w14:textId="557C1803" w:rsidR="007B7D37" w:rsidRPr="00317171" w:rsidRDefault="007B7D37" w:rsidP="007B7D37">
      <w:pPr>
        <w:pStyle w:val="Heading1"/>
        <w:rPr>
          <w:lang w:val="pt-PT"/>
        </w:rPr>
      </w:pPr>
      <w:bookmarkStart w:id="21" w:name="_Toc41559917"/>
      <w:r w:rsidRPr="00317171">
        <w:rPr>
          <w:lang w:val="pt-PT"/>
        </w:rPr>
        <w:t>Riscos</w:t>
      </w:r>
      <w:bookmarkEnd w:id="21"/>
    </w:p>
    <w:p w14:paraId="2F0F3D01" w14:textId="77777777" w:rsidR="007B7D37" w:rsidRPr="00317171" w:rsidRDefault="007B7D37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Indisponibilidad</w:t>
      </w:r>
      <w:r w:rsidR="00E40350" w:rsidRPr="00317171">
        <w:rPr>
          <w:i w:val="0"/>
          <w:color w:val="auto"/>
          <w:lang w:val="pt-PT"/>
        </w:rPr>
        <w:t>e dos usuários tanto para fornecimento quanto para validação dos requisitos;</w:t>
      </w:r>
    </w:p>
    <w:p w14:paraId="76A42BF9" w14:textId="3AD5345A" w:rsidR="007B7D37" w:rsidRPr="00317171" w:rsidRDefault="00E40350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Cumprimento de prazo dada a complexidade e tempo para o desenvolvimento do sistema</w:t>
      </w:r>
      <w:r w:rsidR="00317171">
        <w:rPr>
          <w:i w:val="0"/>
          <w:color w:val="auto"/>
          <w:lang w:val="pt-PT"/>
        </w:rPr>
        <w:t>;</w:t>
      </w:r>
    </w:p>
    <w:p w14:paraId="1F24A00A" w14:textId="204630F2" w:rsidR="00317171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Falta de disponibilidade ou ausência de membro da equipe</w:t>
      </w:r>
      <w:r w:rsidR="00317171">
        <w:rPr>
          <w:i w:val="0"/>
          <w:color w:val="auto"/>
          <w:lang w:val="pt-PT"/>
        </w:rPr>
        <w:t>;</w:t>
      </w:r>
    </w:p>
    <w:p w14:paraId="7571FD1E" w14:textId="3FD07BFF" w:rsidR="007C7B8C" w:rsidRPr="00317171" w:rsidRDefault="00317171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Baixa familiaridade do time com as tecnologias do projeto</w:t>
      </w:r>
      <w:r>
        <w:rPr>
          <w:i w:val="0"/>
          <w:color w:val="auto"/>
          <w:lang w:val="pt-PT"/>
        </w:rPr>
        <w:t>;</w:t>
      </w:r>
    </w:p>
    <w:p w14:paraId="213977E0" w14:textId="3C31B570" w:rsidR="007C7B8C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Incompatibilidade de código na integração de tarefas</w:t>
      </w:r>
      <w:r w:rsidR="00317171">
        <w:rPr>
          <w:i w:val="0"/>
          <w:color w:val="auto"/>
          <w:lang w:val="pt-PT"/>
        </w:rPr>
        <w:t>;</w:t>
      </w:r>
    </w:p>
    <w:p w14:paraId="621DA07A" w14:textId="42978C22" w:rsidR="007C7B8C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Mudança recorrente no escopo dos casos de uso</w:t>
      </w:r>
      <w:r w:rsidR="00317171">
        <w:rPr>
          <w:i w:val="0"/>
          <w:color w:val="auto"/>
          <w:lang w:val="pt-PT"/>
        </w:rPr>
        <w:t>.</w:t>
      </w:r>
    </w:p>
    <w:p w14:paraId="0FC70BD5" w14:textId="77777777" w:rsidR="007C7B8C" w:rsidRPr="007C7B8C" w:rsidRDefault="007C7B8C" w:rsidP="007C7B8C">
      <w:pPr>
        <w:rPr>
          <w:lang w:val="pt-PT"/>
        </w:rPr>
      </w:pPr>
    </w:p>
    <w:p w14:paraId="270F0EBE" w14:textId="77777777" w:rsidR="007C7B8C" w:rsidRPr="007C7B8C" w:rsidRDefault="007C7B8C" w:rsidP="007C7B8C">
      <w:pPr>
        <w:rPr>
          <w:lang w:val="pt-PT"/>
        </w:rPr>
      </w:pPr>
    </w:p>
    <w:p w14:paraId="611D98BB" w14:textId="77777777" w:rsidR="00CA1C0D" w:rsidRPr="005371A7" w:rsidRDefault="00E14F8E">
      <w:pPr>
        <w:pStyle w:val="Heading1"/>
        <w:rPr>
          <w:lang w:val="pt-PT"/>
        </w:rPr>
      </w:pPr>
      <w:bookmarkStart w:id="22" w:name="_Toc41559918"/>
      <w:r w:rsidRPr="005371A7">
        <w:rPr>
          <w:lang w:val="pt-PT"/>
        </w:rPr>
        <w:t>Requisitos de Documentação</w:t>
      </w:r>
      <w:bookmarkEnd w:id="22"/>
    </w:p>
    <w:p w14:paraId="0CF368B3" w14:textId="77777777" w:rsidR="00BD4D84" w:rsidRPr="00317171" w:rsidRDefault="00BD4D84" w:rsidP="00317171">
      <w:pPr>
        <w:pStyle w:val="Instruo"/>
        <w:rPr>
          <w:i w:val="0"/>
          <w:color w:val="auto"/>
          <w:lang w:val="pt-PT"/>
        </w:rPr>
      </w:pPr>
    </w:p>
    <w:p w14:paraId="4DC8DBCF" w14:textId="259EAD8F" w:rsidR="00CA1C0D" w:rsidRPr="00317171" w:rsidRDefault="00BD4D84" w:rsidP="00317171">
      <w:pPr>
        <w:pStyle w:val="Instruo"/>
        <w:numPr>
          <w:ilvl w:val="0"/>
          <w:numId w:val="18"/>
        </w:numPr>
        <w:ind w:left="1080"/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Manual do usuário</w:t>
      </w:r>
      <w:r w:rsidR="00317171" w:rsidRPr="00317171">
        <w:rPr>
          <w:i w:val="0"/>
          <w:color w:val="auto"/>
          <w:lang w:val="pt-PT"/>
        </w:rPr>
        <w:t>.</w:t>
      </w:r>
    </w:p>
    <w:sectPr w:rsidR="00CA1C0D" w:rsidRPr="00317171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6E05" w14:textId="77777777" w:rsidR="00391ED3" w:rsidRDefault="00391ED3">
      <w:r>
        <w:separator/>
      </w:r>
    </w:p>
  </w:endnote>
  <w:endnote w:type="continuationSeparator" w:id="0">
    <w:p w14:paraId="256963AE" w14:textId="77777777" w:rsidR="00391ED3" w:rsidRDefault="0039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25E4" w14:textId="77777777" w:rsidR="006A25C4" w:rsidRDefault="006A25C4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68DD8E03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6797943" w14:textId="77777777" w:rsidR="006A25C4" w:rsidRDefault="006A25C4">
          <w:pPr>
            <w:pStyle w:val="Footer"/>
          </w:pPr>
          <w:r>
            <w:t>Politec Ltda.</w:t>
          </w:r>
        </w:p>
        <w:p w14:paraId="0D2DEC97" w14:textId="77777777" w:rsidR="006A25C4" w:rsidRDefault="006A25C4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5DA09E3" w14:textId="77777777" w:rsidR="006A25C4" w:rsidRDefault="006A25C4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8BA29AD" w14:textId="77777777" w:rsidR="006A25C4" w:rsidRDefault="006A25C4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169E03D3" w14:textId="77777777" w:rsidR="006A25C4" w:rsidRDefault="006A25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FDC1" w14:textId="77777777" w:rsidR="00152A9F" w:rsidRDefault="00152A9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5B549EF5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3DAC654" w14:textId="77777777" w:rsidR="00152A9F" w:rsidRDefault="00152A9F">
          <w:pPr>
            <w:pStyle w:val="Footer"/>
          </w:pPr>
          <w:r>
            <w:t>Politec Ltda.</w:t>
          </w:r>
        </w:p>
        <w:p w14:paraId="2AF76FF7" w14:textId="77777777" w:rsidR="00152A9F" w:rsidRDefault="00152A9F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18F1C7C" w14:textId="77777777" w:rsidR="00152A9F" w:rsidRDefault="00152A9F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A44C55F" w14:textId="77777777" w:rsidR="00152A9F" w:rsidRDefault="00152A9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586307DA" w14:textId="77777777" w:rsidR="00152A9F" w:rsidRDefault="00152A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560B" w14:textId="77777777" w:rsidR="00DA2E88" w:rsidRDefault="00DA2E88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44676FA3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106AB67" w14:textId="77777777" w:rsidR="00DA2E88" w:rsidRDefault="00DA2E88">
          <w:pPr>
            <w:pStyle w:val="Footer"/>
          </w:pPr>
          <w:r>
            <w:t>Politec Ltda.</w:t>
          </w:r>
        </w:p>
        <w:p w14:paraId="37EA6C3B" w14:textId="77777777" w:rsidR="00DA2E88" w:rsidRDefault="00DA2E88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746D6CC" w14:textId="77777777" w:rsidR="00DA2E88" w:rsidRDefault="00DA2E88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3AB0EE6" w14:textId="77777777" w:rsidR="00DA2E88" w:rsidRDefault="00DA2E88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4F329123" w14:textId="77777777" w:rsidR="00DA2E88" w:rsidRDefault="00DA2E8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651A" w14:textId="08CDDCD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47DA564B" w14:textId="77777777">
      <w:trPr>
        <w:cantSplit/>
      </w:trPr>
      <w:sdt>
        <w:sdtPr>
          <w:alias w:val="Gestor"/>
          <w:tag w:val=""/>
          <w:id w:val="1558433569"/>
          <w:placeholder>
            <w:docPart w:val="2690A884C19A426BB28FE76B9C115F95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5DC98497" w14:textId="01BB3961" w:rsidR="00CA1C0D" w:rsidRDefault="003775A5">
              <w:r>
                <w:t>HH – Hobby Hub</w:t>
              </w:r>
            </w:p>
          </w:tc>
        </w:sdtContent>
      </w:sdt>
      <w:tc>
        <w:tcPr>
          <w:tcW w:w="1440" w:type="dxa"/>
          <w:vAlign w:val="center"/>
        </w:tcPr>
        <w:p w14:paraId="16F06F26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62F43C74257548F499896451D8C8B59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20E4B390" w14:textId="0BF11F50" w:rsidR="00CA1C0D" w:rsidRPr="00F22AD8" w:rsidRDefault="00FF1726">
              <w:pPr>
                <w:rPr>
                  <w:lang w:val="pt-PT"/>
                </w:rPr>
              </w:pPr>
              <w:r>
                <w:rPr>
                  <w:lang w:val="pt-PT"/>
                </w:rPr>
                <w:t>Versão &lt;1.</w:t>
              </w:r>
              <w:r w:rsidR="002E5A6A">
                <w:rPr>
                  <w:lang w:val="pt-PT"/>
                </w:rPr>
                <w:t>1</w:t>
              </w:r>
              <w:r>
                <w:rPr>
                  <w:lang w:val="pt-PT"/>
                </w:rPr>
                <w:t>.0&gt;</w:t>
              </w:r>
            </w:p>
          </w:tc>
        </w:sdtContent>
      </w:sdt>
      <w:tc>
        <w:tcPr>
          <w:tcW w:w="1610" w:type="dxa"/>
          <w:vAlign w:val="center"/>
        </w:tcPr>
        <w:p w14:paraId="00C95BFB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31999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 w:rsidR="00B31999">
            <w:fldChar w:fldCharType="begin"/>
          </w:r>
          <w:r w:rsidR="00B31999">
            <w:instrText xml:space="preserve"> NUMPAGES </w:instrText>
          </w:r>
          <w:r w:rsidR="00B31999">
            <w:fldChar w:fldCharType="separate"/>
          </w:r>
          <w:r w:rsidR="00B31999">
            <w:rPr>
              <w:noProof/>
            </w:rPr>
            <w:t>6</w:t>
          </w:r>
          <w:r w:rsidR="00B31999">
            <w:rPr>
              <w:noProof/>
            </w:rPr>
            <w:fldChar w:fldCharType="end"/>
          </w:r>
        </w:p>
      </w:tc>
    </w:tr>
  </w:tbl>
  <w:p w14:paraId="1E2D583C" w14:textId="19A2456D" w:rsidR="00CA1C0D" w:rsidRDefault="006A25C4" w:rsidP="006A25C4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3775A5">
        <w:t>1</w:t>
      </w:r>
    </w:fldSimple>
    <w:r w:rsidR="008742A2">
      <w:t>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3CFD" w14:textId="77777777" w:rsidR="00391ED3" w:rsidRDefault="00391ED3">
      <w:r>
        <w:separator/>
      </w:r>
    </w:p>
  </w:footnote>
  <w:footnote w:type="continuationSeparator" w:id="0">
    <w:p w14:paraId="66E65DE0" w14:textId="77777777" w:rsidR="00391ED3" w:rsidRDefault="00391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5E2595F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B6F4C89" w14:textId="77777777" w:rsidR="006A25C4" w:rsidRDefault="006A25C4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7D8270A" w14:textId="77777777" w:rsidR="006A25C4" w:rsidRDefault="006A25C4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3A5EB3D4" w14:textId="77777777" w:rsidR="006A25C4" w:rsidRDefault="006A25C4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3" w:dyaOrig="687" w14:anchorId="734586D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65pt;height:34.35pt">
                <v:imagedata r:id="rId1" o:title=""/>
              </v:shape>
              <o:OLEObject Type="Embed" ProgID="Word.Picture.8" ShapeID="_x0000_i1025" DrawAspect="Content" ObjectID="_1849765119" r:id="rId2"/>
            </w:object>
          </w:r>
        </w:p>
      </w:tc>
    </w:tr>
  </w:tbl>
  <w:p w14:paraId="62F72FA5" w14:textId="77777777" w:rsidR="006A25C4" w:rsidRDefault="006A25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134E8F6C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8A705BE" w14:textId="77777777" w:rsidR="00152A9F" w:rsidRDefault="00152A9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A942343" w14:textId="77777777" w:rsidR="00152A9F" w:rsidRDefault="00152A9F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2019A7FE" w14:textId="77777777" w:rsidR="00152A9F" w:rsidRDefault="00152A9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3" w:dyaOrig="687" w14:anchorId="4D51E42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65pt;height:34.35pt">
                <v:imagedata r:id="rId1" o:title=""/>
              </v:shape>
              <o:OLEObject Type="Embed" ProgID="Word.Picture.8" ShapeID="_x0000_i1026" DrawAspect="Content" ObjectID="_1849765120" r:id="rId2"/>
            </w:object>
          </w:r>
        </w:p>
      </w:tc>
    </w:tr>
  </w:tbl>
  <w:p w14:paraId="47E0D509" w14:textId="77777777" w:rsidR="00152A9F" w:rsidRDefault="00152A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2FC14E9B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75DB9A5" w14:textId="77777777" w:rsidR="00DA2E88" w:rsidRDefault="00DA2E88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1A7EBD8" w14:textId="77777777" w:rsidR="00DA2E88" w:rsidRDefault="00DA2E88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020FB5E2" w14:textId="77777777" w:rsidR="00DA2E88" w:rsidRDefault="00DA2E88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3" w:dyaOrig="687" w14:anchorId="59ABAAF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65pt;height:34.35pt">
                <v:imagedata r:id="rId1" o:title=""/>
              </v:shape>
              <o:OLEObject Type="Embed" ProgID="Word.Picture.8" ShapeID="_x0000_i1027" DrawAspect="Content" ObjectID="_1849765121" r:id="rId2"/>
            </w:object>
          </w:r>
        </w:p>
      </w:tc>
    </w:tr>
  </w:tbl>
  <w:p w14:paraId="25F1704C" w14:textId="77777777" w:rsidR="00DA2E88" w:rsidRDefault="00DA2E8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3"/>
      <w:gridCol w:w="6507"/>
      <w:gridCol w:w="1440"/>
    </w:tblGrid>
    <w:tr w:rsidR="00CA1C0D" w14:paraId="7451C219" w14:textId="77777777" w:rsidTr="002E5A6A">
      <w:trPr>
        <w:cantSplit/>
      </w:trPr>
      <w:tc>
        <w:tcPr>
          <w:tcW w:w="1773" w:type="dxa"/>
          <w:tcBorders>
            <w:bottom w:val="single" w:sz="12" w:space="0" w:color="auto"/>
          </w:tcBorders>
          <w:vAlign w:val="center"/>
        </w:tcPr>
        <w:p w14:paraId="54029EE0" w14:textId="456F95DB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</w:t>
          </w:r>
          <w:r w:rsidR="002E5A6A">
            <w:rPr>
              <w:b/>
              <w:bCs/>
              <w:lang w:val="pt-PT"/>
            </w:rPr>
            <w:t xml:space="preserve">Hobby </w:t>
          </w:r>
          <w:proofErr w:type="spellStart"/>
          <w:r w:rsidR="002E5A6A">
            <w:rPr>
              <w:b/>
              <w:bCs/>
              <w:lang w:val="pt-PT"/>
            </w:rPr>
            <w:t>Hub</w:t>
          </w:r>
          <w:proofErr w:type="spellEnd"/>
          <w:r>
            <w:rPr>
              <w:b/>
              <w:bCs/>
              <w:lang w:val="pt-PT"/>
            </w:rPr>
            <w:t>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A2700416D118472E8B881A816DF096D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507" w:type="dxa"/>
              <w:vAlign w:val="center"/>
            </w:tcPr>
            <w:p w14:paraId="0395E5C0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289B9938" w14:textId="77777777" w:rsidR="00CA1C0D" w:rsidRDefault="00CA1C0D">
          <w:pPr>
            <w:rPr>
              <w:b/>
            </w:rPr>
          </w:pPr>
        </w:p>
      </w:tc>
    </w:tr>
  </w:tbl>
  <w:p w14:paraId="7F90213B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7F4"/>
    <w:multiLevelType w:val="hybridMultilevel"/>
    <w:tmpl w:val="4AFE6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95CC9"/>
    <w:multiLevelType w:val="hybridMultilevel"/>
    <w:tmpl w:val="818A06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E0594"/>
    <w:multiLevelType w:val="hybridMultilevel"/>
    <w:tmpl w:val="819CCF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21441E"/>
    <w:multiLevelType w:val="hybridMultilevel"/>
    <w:tmpl w:val="607E467E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19537A"/>
    <w:multiLevelType w:val="hybridMultilevel"/>
    <w:tmpl w:val="7338BA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896EF0"/>
    <w:multiLevelType w:val="hybridMultilevel"/>
    <w:tmpl w:val="FE360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72380"/>
    <w:multiLevelType w:val="hybridMultilevel"/>
    <w:tmpl w:val="4D72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508D2"/>
    <w:multiLevelType w:val="hybridMultilevel"/>
    <w:tmpl w:val="EE722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0515C"/>
    <w:multiLevelType w:val="hybridMultilevel"/>
    <w:tmpl w:val="C4E40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F37BFE"/>
    <w:multiLevelType w:val="hybridMultilevel"/>
    <w:tmpl w:val="FA704D92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5133A1"/>
    <w:multiLevelType w:val="multilevel"/>
    <w:tmpl w:val="65BC53E8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16013973">
    <w:abstractNumId w:val="12"/>
  </w:num>
  <w:num w:numId="2" w16cid:durableId="1847134095">
    <w:abstractNumId w:val="14"/>
  </w:num>
  <w:num w:numId="3" w16cid:durableId="1859077283">
    <w:abstractNumId w:val="14"/>
  </w:num>
  <w:num w:numId="4" w16cid:durableId="1196848557">
    <w:abstractNumId w:val="14"/>
  </w:num>
  <w:num w:numId="5" w16cid:durableId="738404393">
    <w:abstractNumId w:val="14"/>
  </w:num>
  <w:num w:numId="6" w16cid:durableId="2138329033">
    <w:abstractNumId w:val="4"/>
  </w:num>
  <w:num w:numId="7" w16cid:durableId="1410418164">
    <w:abstractNumId w:val="2"/>
  </w:num>
  <w:num w:numId="8" w16cid:durableId="531385513">
    <w:abstractNumId w:val="7"/>
  </w:num>
  <w:num w:numId="9" w16cid:durableId="1516535718">
    <w:abstractNumId w:val="13"/>
  </w:num>
  <w:num w:numId="10" w16cid:durableId="652562227">
    <w:abstractNumId w:val="11"/>
  </w:num>
  <w:num w:numId="11" w16cid:durableId="1306230067">
    <w:abstractNumId w:val="10"/>
  </w:num>
  <w:num w:numId="12" w16cid:durableId="1611165556">
    <w:abstractNumId w:val="6"/>
  </w:num>
  <w:num w:numId="13" w16cid:durableId="933588513">
    <w:abstractNumId w:val="1"/>
  </w:num>
  <w:num w:numId="14" w16cid:durableId="1346514506">
    <w:abstractNumId w:val="9"/>
  </w:num>
  <w:num w:numId="15" w16cid:durableId="1822118625">
    <w:abstractNumId w:val="5"/>
  </w:num>
  <w:num w:numId="16" w16cid:durableId="426119893">
    <w:abstractNumId w:val="3"/>
  </w:num>
  <w:num w:numId="17" w16cid:durableId="1742823646">
    <w:abstractNumId w:val="0"/>
  </w:num>
  <w:num w:numId="18" w16cid:durableId="176332929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A5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5780"/>
    <w:rsid w:val="001F7C4D"/>
    <w:rsid w:val="00271A9A"/>
    <w:rsid w:val="00280DC8"/>
    <w:rsid w:val="002C4CB3"/>
    <w:rsid w:val="002E5A6A"/>
    <w:rsid w:val="00317171"/>
    <w:rsid w:val="00341279"/>
    <w:rsid w:val="0037618A"/>
    <w:rsid w:val="003775A5"/>
    <w:rsid w:val="00391ED3"/>
    <w:rsid w:val="003D28E2"/>
    <w:rsid w:val="00412ACF"/>
    <w:rsid w:val="00424835"/>
    <w:rsid w:val="004262DA"/>
    <w:rsid w:val="00443327"/>
    <w:rsid w:val="00480DDC"/>
    <w:rsid w:val="005371A7"/>
    <w:rsid w:val="0054001E"/>
    <w:rsid w:val="00572868"/>
    <w:rsid w:val="00577A27"/>
    <w:rsid w:val="00591727"/>
    <w:rsid w:val="006A25C4"/>
    <w:rsid w:val="006F3CDE"/>
    <w:rsid w:val="006F6731"/>
    <w:rsid w:val="00706369"/>
    <w:rsid w:val="0074531E"/>
    <w:rsid w:val="00754E2E"/>
    <w:rsid w:val="007B7D37"/>
    <w:rsid w:val="007C7B8C"/>
    <w:rsid w:val="008535C4"/>
    <w:rsid w:val="008601CF"/>
    <w:rsid w:val="00866C43"/>
    <w:rsid w:val="00866F97"/>
    <w:rsid w:val="008742A2"/>
    <w:rsid w:val="008F5C6A"/>
    <w:rsid w:val="0091283D"/>
    <w:rsid w:val="0095017F"/>
    <w:rsid w:val="00970EC6"/>
    <w:rsid w:val="0099317F"/>
    <w:rsid w:val="009B1EEF"/>
    <w:rsid w:val="00A17A8E"/>
    <w:rsid w:val="00A40A69"/>
    <w:rsid w:val="00B31999"/>
    <w:rsid w:val="00B422BC"/>
    <w:rsid w:val="00B562B3"/>
    <w:rsid w:val="00B940E5"/>
    <w:rsid w:val="00BA55D0"/>
    <w:rsid w:val="00BB7C2C"/>
    <w:rsid w:val="00BD4D84"/>
    <w:rsid w:val="00C1222B"/>
    <w:rsid w:val="00C22D9B"/>
    <w:rsid w:val="00C357FE"/>
    <w:rsid w:val="00C41174"/>
    <w:rsid w:val="00C57F62"/>
    <w:rsid w:val="00CA1C0D"/>
    <w:rsid w:val="00CC2AD4"/>
    <w:rsid w:val="00CF37F6"/>
    <w:rsid w:val="00D675CB"/>
    <w:rsid w:val="00D70FFA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B2C52"/>
    <w:rsid w:val="00FC5E20"/>
    <w:rsid w:val="00F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C6A618"/>
  <w15:docId w15:val="{6AF3A650-A8BA-4066-AC36-A769556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character" w:styleId="PlaceholderText">
    <w:name w:val="Placeholder Text"/>
    <w:basedOn w:val="DefaultParagraphFont"/>
    <w:uiPriority w:val="99"/>
    <w:semiHidden/>
    <w:rsid w:val="006A25C4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A25C4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\OneDrive\Desktop\Faculdade\Hobby%20Hub%20Projeto\Hobby%20Hub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00416D118472E8B881A816DF09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F0396-9EF3-4FD3-B0CC-9AC43152F4F8}"/>
      </w:docPartPr>
      <w:docPartBody>
        <w:p w:rsidR="00B6691D" w:rsidRDefault="00000000">
          <w:pPr>
            <w:pStyle w:val="A2700416D118472E8B881A816DF096DD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2690A884C19A426BB28FE76B9C115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0B194-4572-4168-8EC2-A6531863B5B4}"/>
      </w:docPartPr>
      <w:docPartBody>
        <w:p w:rsidR="00B6691D" w:rsidRDefault="00000000">
          <w:pPr>
            <w:pStyle w:val="2690A884C19A426BB28FE76B9C115F95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62F43C74257548F499896451D8C8B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9E76A-4E5C-43FD-BF34-AD844A23ECB2}"/>
      </w:docPartPr>
      <w:docPartBody>
        <w:p w:rsidR="00B6691D" w:rsidRDefault="00000000">
          <w:pPr>
            <w:pStyle w:val="62F43C74257548F499896451D8C8B595"/>
          </w:pPr>
          <w:r w:rsidRPr="00A0088E">
            <w:rPr>
              <w:rStyle w:val="PlaceholderText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53"/>
    <w:rsid w:val="00335E53"/>
    <w:rsid w:val="00341279"/>
    <w:rsid w:val="0074531E"/>
    <w:rsid w:val="00A97D71"/>
    <w:rsid w:val="00B6691D"/>
    <w:rsid w:val="00C41174"/>
    <w:rsid w:val="00C6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2700416D118472E8B881A816DF096DD">
    <w:name w:val="A2700416D118472E8B881A816DF096DD"/>
  </w:style>
  <w:style w:type="paragraph" w:customStyle="1" w:styleId="2690A884C19A426BB28FE76B9C115F95">
    <w:name w:val="2690A884C19A426BB28FE76B9C115F95"/>
  </w:style>
  <w:style w:type="paragraph" w:customStyle="1" w:styleId="62F43C74257548F499896451D8C8B595">
    <w:name w:val="62F43C74257548F499896451D8C8B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F8546-012C-4BC9-9CCA-E9198BD6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Hobby Hub - Visão.dotx</Template>
  <TotalTime>16</TotalTime>
  <Pages>6</Pages>
  <Words>696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Visão</vt:lpstr>
      <vt:lpstr>Visão</vt:lpstr>
    </vt:vector>
  </TitlesOfParts>
  <Manager>HH – Hobby Hub</Manager>
  <Company/>
  <LinksUpToDate>false</LinksUpToDate>
  <CharactersWithSpaces>4450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&lt;1.1.0&gt;</dc:subject>
  <dc:creator>Fábio Henrique</dc:creator>
  <cp:lastModifiedBy>Fábio Henrique</cp:lastModifiedBy>
  <cp:revision>4</cp:revision>
  <cp:lastPrinted>2026-09-01T13:52:00Z</cp:lastPrinted>
  <dcterms:created xsi:type="dcterms:W3CDTF">2026-08-29T14:22:00Z</dcterms:created>
  <dcterms:modified xsi:type="dcterms:W3CDTF">2026-09-01T13:52:00Z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